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EE796" w14:textId="58914BE9" w:rsidR="00D077E9" w:rsidRDefault="006D450B" w:rsidP="00D70D02">
      <w:r>
        <w:rPr>
          <w:noProof/>
        </w:rPr>
        <mc:AlternateContent>
          <mc:Choice Requires="wps">
            <w:drawing>
              <wp:anchor distT="0" distB="0" distL="114300" distR="114300" simplePos="0" relativeHeight="251663360" behindDoc="0" locked="0" layoutInCell="1" allowOverlap="1" wp14:anchorId="7CAF30B3" wp14:editId="258BC932">
                <wp:simplePos x="0" y="0"/>
                <wp:positionH relativeFrom="page">
                  <wp:align>left</wp:align>
                </wp:positionH>
                <wp:positionV relativeFrom="paragraph">
                  <wp:posOffset>-298478</wp:posOffset>
                </wp:positionV>
                <wp:extent cx="4649787" cy="4353430"/>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4649787" cy="4353430"/>
                        </a:xfrm>
                        <a:prstGeom prst="teardrop">
                          <a:avLst/>
                        </a:prstGeom>
                        <a:solidFill>
                          <a:schemeClr val="accent3"/>
                        </a:solidFill>
                        <a:ln w="6350">
                          <a:noFill/>
                        </a:ln>
                      </wps:spPr>
                      <wps:txbx>
                        <w:txbxContent>
                          <w:p w14:paraId="1127E404" w14:textId="77777777" w:rsidR="0006607B" w:rsidRDefault="0006607B" w:rsidP="006D450B">
                            <w:pPr>
                              <w:pStyle w:val="Title"/>
                              <w:rPr>
                                <w:color w:val="F2F2F2" w:themeColor="background1" w:themeShade="F2"/>
                                <w:sz w:val="64"/>
                                <w:szCs w:val="64"/>
                              </w:rPr>
                            </w:pPr>
                          </w:p>
                          <w:p w14:paraId="0A3F4D3E" w14:textId="70FC1112" w:rsidR="0006607B" w:rsidRPr="006D450B" w:rsidRDefault="0006607B" w:rsidP="006D450B">
                            <w:pPr>
                              <w:pStyle w:val="Title"/>
                              <w:rPr>
                                <w:color w:val="F2F2F2" w:themeColor="background1" w:themeShade="F2"/>
                                <w:sz w:val="64"/>
                                <w:szCs w:val="64"/>
                              </w:rPr>
                            </w:pPr>
                            <w:r w:rsidRPr="006D450B">
                              <w:rPr>
                                <w:color w:val="F2F2F2" w:themeColor="background1" w:themeShade="F2"/>
                                <w:sz w:val="64"/>
                                <w:szCs w:val="64"/>
                              </w:rPr>
                              <w:t>WEB DEVELOPMENT PROJECT: RIOTU LAB</w:t>
                            </w:r>
                          </w:p>
                          <w:p w14:paraId="3982F7C0" w14:textId="77777777" w:rsidR="0006607B" w:rsidRDefault="0006607B" w:rsidP="006D450B">
                            <w:pPr>
                              <w:pStyle w:val="Subtitle"/>
                              <w:jc w:val="right"/>
                              <w:rPr>
                                <w:color w:val="3B33A1" w:themeColor="text1" w:themeTint="A6"/>
                              </w:rPr>
                            </w:pPr>
                          </w:p>
                          <w:p w14:paraId="70674B60" w14:textId="7DEB945B" w:rsidR="0006607B" w:rsidRPr="006D450B" w:rsidRDefault="0006607B" w:rsidP="00835C0B">
                            <w:pPr>
                              <w:pStyle w:val="Subtitle"/>
                              <w:jc w:val="right"/>
                              <w:rPr>
                                <w:color w:val="F2F2F2" w:themeColor="background1" w:themeShade="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0B3" id="Text Box 4" o:spid="_x0000_s1026" style="position:absolute;margin-left:0;margin-top:-23.5pt;width:366.1pt;height:342.8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4649787,43534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" adj="-11796480,,5400" path="m,2176715c,974549,1040890,,2324894,l4649787,r,2176715c4649787,3378881,3608897,4353430,2324893,4353430,1040889,4353430,-1,3378881,-1,2176715r1,xe" fillcolor="#34aba2 [3206]" stroked="f" strokeweight=".5pt">
                <v:stroke joinstyle="miter"/>
                <v:formulas/>
                <v:path arrowok="t" o:connecttype="custom" o:connectlocs="0,2176715;2324894,0;4649787,0;4649787,2176715;2324893,4353430;-1,2176715;0,2176715" o:connectangles="0,0,0,0,0,0,0" textboxrect="0,0,4649787,4353430"/>
                <v:textbox>
                  <w:txbxContent>
                    <w:p w14:paraId="1127E404" w14:textId="77777777" w:rsidR="0006607B" w:rsidRDefault="0006607B" w:rsidP="006D450B">
                      <w:pPr>
                        <w:pStyle w:val="Title"/>
                        <w:rPr>
                          <w:color w:val="F2F2F2" w:themeColor="background1" w:themeShade="F2"/>
                          <w:sz w:val="64"/>
                          <w:szCs w:val="64"/>
                        </w:rPr>
                      </w:pPr>
                    </w:p>
                    <w:p w14:paraId="0A3F4D3E" w14:textId="70FC1112" w:rsidR="0006607B" w:rsidRPr="006D450B" w:rsidRDefault="0006607B" w:rsidP="006D450B">
                      <w:pPr>
                        <w:pStyle w:val="Title"/>
                        <w:rPr>
                          <w:color w:val="F2F2F2" w:themeColor="background1" w:themeShade="F2"/>
                          <w:sz w:val="64"/>
                          <w:szCs w:val="64"/>
                        </w:rPr>
                      </w:pPr>
                      <w:r w:rsidRPr="006D450B">
                        <w:rPr>
                          <w:color w:val="F2F2F2" w:themeColor="background1" w:themeShade="F2"/>
                          <w:sz w:val="64"/>
                          <w:szCs w:val="64"/>
                        </w:rPr>
                        <w:t>WEB DEVELOPMENT PROJECT: RIOTU LAB</w:t>
                      </w:r>
                    </w:p>
                    <w:p w14:paraId="3982F7C0" w14:textId="77777777" w:rsidR="0006607B" w:rsidRDefault="0006607B" w:rsidP="006D450B">
                      <w:pPr>
                        <w:pStyle w:val="Subtitle"/>
                        <w:jc w:val="right"/>
                        <w:rPr>
                          <w:color w:val="3B33A1" w:themeColor="text1" w:themeTint="A6"/>
                        </w:rPr>
                      </w:pPr>
                    </w:p>
                    <w:p w14:paraId="70674B60" w14:textId="7DEB945B" w:rsidR="0006607B" w:rsidRPr="006D450B" w:rsidRDefault="0006607B" w:rsidP="00835C0B">
                      <w:pPr>
                        <w:pStyle w:val="Subtitle"/>
                        <w:jc w:val="right"/>
                        <w:rPr>
                          <w:color w:val="F2F2F2" w:themeColor="background1" w:themeShade="F2"/>
                        </w:rPr>
                      </w:pPr>
                    </w:p>
                  </w:txbxContent>
                </v:textbox>
                <w10:wrap anchorx="page"/>
              </v:shape>
            </w:pict>
          </mc:Fallback>
        </mc:AlternateContent>
      </w:r>
      <w:r w:rsidR="00D077E9">
        <w:rPr>
          <w:noProof/>
        </w:rPr>
        <w:drawing>
          <wp:anchor distT="0" distB="0" distL="114300" distR="114300" simplePos="0" relativeHeight="251658240" behindDoc="1" locked="0" layoutInCell="1" allowOverlap="1" wp14:anchorId="45E25179" wp14:editId="2D85B62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AF3040B" w14:textId="77777777" w:rsidTr="00D077E9">
        <w:trPr>
          <w:trHeight w:val="1894"/>
        </w:trPr>
        <w:tc>
          <w:tcPr>
            <w:tcW w:w="5580" w:type="dxa"/>
            <w:tcBorders>
              <w:top w:val="nil"/>
              <w:left w:val="nil"/>
              <w:bottom w:val="nil"/>
              <w:right w:val="nil"/>
            </w:tcBorders>
          </w:tcPr>
          <w:p w14:paraId="37575656" w14:textId="77777777" w:rsidR="00D077E9" w:rsidRDefault="00D077E9" w:rsidP="00D077E9">
            <w:r>
              <w:rPr>
                <w:noProof/>
              </w:rPr>
              <mc:AlternateContent>
                <mc:Choice Requires="wps">
                  <w:drawing>
                    <wp:inline distT="0" distB="0" distL="0" distR="0" wp14:anchorId="70E29AA7" wp14:editId="4053DF9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B198B4A" w14:textId="1765567A" w:rsidR="0006607B" w:rsidRDefault="0006607B" w:rsidP="00D077E9">
                                  <w:pPr>
                                    <w:pStyle w:val="Title"/>
                                    <w:spacing w:after="0"/>
                                  </w:pPr>
                                </w:p>
                                <w:p w14:paraId="29DB03EE" w14:textId="77777777" w:rsidR="0006607B" w:rsidRPr="00D86945" w:rsidRDefault="0006607B"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E29AA7" id="_x0000_t202" coordsize="21600,21600" o:spt="202" path="m,l,21600r21600,l21600,xe">
                      <v:stroke joinstyle="miter"/>
                      <v:path gradientshapeok="t" o:connecttype="rect"/>
                    </v:shapetype>
                    <v:shape id="Text Box 8" o:spid="_x0000_s1027"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" filled="f" stroked="f" strokeweight=".5pt">
                      <v:textbox>
                        <w:txbxContent>
                          <w:p w14:paraId="1B198B4A" w14:textId="1765567A" w:rsidR="0006607B" w:rsidRDefault="0006607B" w:rsidP="00D077E9">
                            <w:pPr>
                              <w:pStyle w:val="Title"/>
                              <w:spacing w:after="0"/>
                            </w:pPr>
                          </w:p>
                          <w:p w14:paraId="29DB03EE" w14:textId="77777777" w:rsidR="0006607B" w:rsidRPr="00D86945" w:rsidRDefault="0006607B" w:rsidP="00D077E9">
                            <w:pPr>
                              <w:pStyle w:val="Title"/>
                              <w:spacing w:after="0"/>
                            </w:pPr>
                          </w:p>
                        </w:txbxContent>
                      </v:textbox>
                      <w10:anchorlock/>
                    </v:shape>
                  </w:pict>
                </mc:Fallback>
              </mc:AlternateContent>
            </w:r>
          </w:p>
          <w:p w14:paraId="2C97E9D9" w14:textId="25B346B0" w:rsidR="00D077E9" w:rsidRDefault="00D077E9" w:rsidP="00D077E9"/>
        </w:tc>
      </w:tr>
      <w:tr w:rsidR="00D077E9" w14:paraId="690C7C5F" w14:textId="77777777" w:rsidTr="00D077E9">
        <w:trPr>
          <w:trHeight w:val="7636"/>
        </w:trPr>
        <w:tc>
          <w:tcPr>
            <w:tcW w:w="5580" w:type="dxa"/>
            <w:tcBorders>
              <w:top w:val="nil"/>
              <w:left w:val="nil"/>
              <w:bottom w:val="nil"/>
              <w:right w:val="nil"/>
            </w:tcBorders>
          </w:tcPr>
          <w:p w14:paraId="31F5B4AE" w14:textId="16C7058F" w:rsidR="00D077E9" w:rsidRDefault="00D077E9" w:rsidP="00D077E9">
            <w:pPr>
              <w:rPr>
                <w:noProof/>
              </w:rPr>
            </w:pPr>
          </w:p>
          <w:p w14:paraId="3C924EA3" w14:textId="77777777" w:rsidR="006D5EA6" w:rsidRDefault="006D5EA6" w:rsidP="00D077E9">
            <w:pPr>
              <w:rPr>
                <w:noProof/>
              </w:rPr>
            </w:pPr>
          </w:p>
          <w:p w14:paraId="37EF0E83" w14:textId="18A63D81" w:rsidR="006D5EA6" w:rsidRDefault="006D5EA6" w:rsidP="00D077E9">
            <w:pPr>
              <w:rPr>
                <w:noProof/>
              </w:rPr>
            </w:pPr>
          </w:p>
        </w:tc>
      </w:tr>
      <w:tr w:rsidR="00D077E9" w14:paraId="3CECCD6A" w14:textId="77777777" w:rsidTr="00D077E9">
        <w:trPr>
          <w:trHeight w:val="2171"/>
        </w:trPr>
        <w:tc>
          <w:tcPr>
            <w:tcW w:w="5580" w:type="dxa"/>
            <w:tcBorders>
              <w:top w:val="nil"/>
              <w:left w:val="nil"/>
              <w:bottom w:val="nil"/>
              <w:right w:val="nil"/>
            </w:tcBorders>
          </w:tcPr>
          <w:p w14:paraId="03918902" w14:textId="77777777" w:rsidR="006D5EA6" w:rsidRDefault="006D5EA6" w:rsidP="006D450B">
            <w:pPr>
              <w:rPr>
                <w:noProof/>
                <w:sz w:val="10"/>
                <w:szCs w:val="10"/>
              </w:rPr>
            </w:pPr>
          </w:p>
          <w:p w14:paraId="51150622" w14:textId="77777777" w:rsidR="006D5EA6" w:rsidRDefault="006D5EA6" w:rsidP="006D450B">
            <w:pPr>
              <w:rPr>
                <w:noProof/>
                <w:sz w:val="10"/>
                <w:szCs w:val="10"/>
              </w:rPr>
            </w:pPr>
          </w:p>
          <w:p w14:paraId="3B1CAD0C" w14:textId="77777777" w:rsidR="006D5EA6" w:rsidRDefault="006D5EA6" w:rsidP="006D450B">
            <w:pPr>
              <w:rPr>
                <w:noProof/>
                <w:sz w:val="10"/>
                <w:szCs w:val="10"/>
              </w:rPr>
            </w:pPr>
          </w:p>
          <w:p w14:paraId="40EC1FDE" w14:textId="77777777" w:rsidR="006D5EA6" w:rsidRDefault="006D5EA6" w:rsidP="006D450B">
            <w:pPr>
              <w:rPr>
                <w:noProof/>
                <w:sz w:val="10"/>
                <w:szCs w:val="10"/>
              </w:rPr>
            </w:pPr>
          </w:p>
          <w:p w14:paraId="274FEF22" w14:textId="3D8F659C" w:rsidR="00D077E9" w:rsidRPr="006D450B" w:rsidRDefault="00D077E9" w:rsidP="006D450B">
            <w:pPr>
              <w:rPr>
                <w:noProof/>
                <w:sz w:val="10"/>
                <w:szCs w:val="10"/>
              </w:rPr>
            </w:pPr>
            <w:r w:rsidRPr="00D86945">
              <w:rPr>
                <w:noProof/>
                <w:sz w:val="10"/>
                <w:szCs w:val="10"/>
              </w:rPr>
              <mc:AlternateContent>
                <mc:Choice Requires="wps">
                  <w:drawing>
                    <wp:inline distT="0" distB="0" distL="0" distR="0" wp14:anchorId="4B238F8E" wp14:editId="3112185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80519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495715A" w14:textId="53DF95B6" w:rsidR="006D5EA6" w:rsidRDefault="006D450B" w:rsidP="006D5EA6">
            <w:r>
              <w:t>Done by:</w:t>
            </w:r>
          </w:p>
          <w:p w14:paraId="5314D767" w14:textId="6066321A" w:rsidR="006D450B" w:rsidRDefault="006D450B" w:rsidP="00D077E9">
            <w:r>
              <w:t xml:space="preserve">Sultan </w:t>
            </w:r>
            <w:proofErr w:type="spellStart"/>
            <w:r>
              <w:t>Abbood</w:t>
            </w:r>
            <w:proofErr w:type="spellEnd"/>
            <w:r w:rsidR="00DE735C">
              <w:t xml:space="preserve"> 21711036</w:t>
            </w:r>
          </w:p>
          <w:p w14:paraId="748A6173" w14:textId="4176FB4F" w:rsidR="006D450B" w:rsidRDefault="006D450B" w:rsidP="00D077E9">
            <w:r>
              <w:t xml:space="preserve">Amjad </w:t>
            </w:r>
            <w:proofErr w:type="spellStart"/>
            <w:r w:rsidR="00DE735C">
              <w:t>A</w:t>
            </w:r>
            <w:r>
              <w:t>ls</w:t>
            </w:r>
            <w:r w:rsidR="00DE735C">
              <w:t>e</w:t>
            </w:r>
            <w:r>
              <w:t>hli</w:t>
            </w:r>
            <w:proofErr w:type="spellEnd"/>
            <w:r w:rsidR="00DE735C">
              <w:t xml:space="preserve"> 217110234</w:t>
            </w:r>
          </w:p>
          <w:p w14:paraId="3097C36D" w14:textId="722A3E06" w:rsidR="006D450B" w:rsidRDefault="006D450B" w:rsidP="00D077E9">
            <w:proofErr w:type="spellStart"/>
            <w:r>
              <w:t>Mohannad</w:t>
            </w:r>
            <w:proofErr w:type="spellEnd"/>
            <w:r>
              <w:t xml:space="preserve"> </w:t>
            </w:r>
            <w:proofErr w:type="spellStart"/>
            <w:r w:rsidR="00DE735C">
              <w:t>B</w:t>
            </w:r>
            <w:r>
              <w:t>aras</w:t>
            </w:r>
            <w:proofErr w:type="spellEnd"/>
            <w:r w:rsidR="00DE735C">
              <w:t xml:space="preserve"> 218110559</w:t>
            </w:r>
          </w:p>
          <w:p w14:paraId="49A43E09" w14:textId="77777777" w:rsidR="00D077E9" w:rsidRPr="00D86945" w:rsidRDefault="00D077E9" w:rsidP="00D077E9">
            <w:pPr>
              <w:rPr>
                <w:noProof/>
                <w:sz w:val="10"/>
                <w:szCs w:val="10"/>
              </w:rPr>
            </w:pPr>
          </w:p>
        </w:tc>
      </w:tr>
    </w:tbl>
    <w:p w14:paraId="7B8B342F" w14:textId="77777777" w:rsidR="000E6ACE" w:rsidRDefault="000E6ACE" w:rsidP="00D5566E">
      <w:pPr>
        <w:spacing w:after="200"/>
      </w:pPr>
    </w:p>
    <w:p w14:paraId="52EEB1A1" w14:textId="77777777" w:rsidR="000E6ACE" w:rsidRDefault="000E6ACE" w:rsidP="00D5566E">
      <w:pPr>
        <w:spacing w:after="200"/>
      </w:pPr>
    </w:p>
    <w:p w14:paraId="45ABBF3E" w14:textId="283D4E39" w:rsidR="00FA3104" w:rsidRPr="00D5566E" w:rsidRDefault="006D5EA6" w:rsidP="00D5566E">
      <w:pPr>
        <w:spacing w:after="200"/>
      </w:pPr>
      <w:r>
        <w:rPr>
          <w:noProof/>
        </w:rPr>
        <w:drawing>
          <wp:anchor distT="0" distB="0" distL="114300" distR="114300" simplePos="0" relativeHeight="251664384" behindDoc="0" locked="0" layoutInCell="1" allowOverlap="1" wp14:anchorId="780F70CE" wp14:editId="3C3CAEEC">
            <wp:simplePos x="0" y="0"/>
            <wp:positionH relativeFrom="margin">
              <wp:posOffset>4551680</wp:posOffset>
            </wp:positionH>
            <wp:positionV relativeFrom="paragraph">
              <wp:posOffset>6287770</wp:posOffset>
            </wp:positionV>
            <wp:extent cx="1768115" cy="50382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8115" cy="503826"/>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65436140" wp14:editId="7877029E">
                <wp:simplePos x="0" y="0"/>
                <wp:positionH relativeFrom="column">
                  <wp:posOffset>-207645</wp:posOffset>
                </wp:positionH>
                <wp:positionV relativeFrom="page">
                  <wp:posOffset>7648575</wp:posOffset>
                </wp:positionV>
                <wp:extent cx="3938905" cy="15621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1562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8EED4" id="Rectangle 3" o:spid="_x0000_s1026" alt="white rectangle for text on cover" style="position:absolute;margin-left:-16.35pt;margin-top:602.25pt;width:310.15pt;height:1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" fillcolor="white [3212]" stroked="f" strokeweight="2pt">
                <w10:wrap anchory="page"/>
              </v:rect>
            </w:pict>
          </mc:Fallback>
        </mc:AlternateContent>
      </w:r>
      <w:r w:rsidR="00D077E9">
        <w:rPr>
          <w:noProof/>
        </w:rPr>
        <mc:AlternateContent>
          <mc:Choice Requires="wps">
            <w:drawing>
              <wp:anchor distT="0" distB="0" distL="114300" distR="114300" simplePos="0" relativeHeight="251659264" behindDoc="1" locked="0" layoutInCell="1" allowOverlap="1" wp14:anchorId="64E8F4A8" wp14:editId="349397E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F599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2747C22" w14:textId="77777777" w:rsidTr="00FA3104">
        <w:trPr>
          <w:trHeight w:val="5715"/>
        </w:trPr>
        <w:tc>
          <w:tcPr>
            <w:tcW w:w="9999" w:type="dxa"/>
          </w:tcPr>
          <w:sdt>
            <w:sdtPr>
              <w:id w:val="1660650702"/>
              <w:placeholder>
                <w:docPart w:val="F2535AF57E6C4CADB31F2D8298C280B0"/>
              </w:placeholder>
              <w15:dataBinding w:prefixMappings="xmlns:ns0='http://schemas.microsoft.com/temp/samples' " w:xpath="/ns0:employees[1]/ns0:employee[1]/ns0:CompanyName[1]" w:storeItemID="{00000000-0000-0000-0000-000000000000}"/>
              <w15:appearance w15:val="hidden"/>
            </w:sdtPr>
            <w:sdtEndPr>
              <w:rPr>
                <w:b/>
                <w:bCs/>
              </w:rPr>
            </w:sdtEndPr>
            <w:sdtContent>
              <w:p w14:paraId="5747A018" w14:textId="00FD770E" w:rsidR="00D077E9" w:rsidRPr="009406FE" w:rsidRDefault="00835C0B" w:rsidP="009406FE">
                <w:pPr>
                  <w:pStyle w:val="Heading2"/>
                </w:pPr>
                <w:r w:rsidRPr="00FA3104">
                  <w:rPr>
                    <w:b/>
                    <w:bCs/>
                  </w:rPr>
                  <w:t>Description</w:t>
                </w:r>
                <w:r w:rsidR="00FA3104" w:rsidRPr="00FA3104">
                  <w:rPr>
                    <w:b/>
                    <w:bCs/>
                  </w:rPr>
                  <w:t>:</w:t>
                </w:r>
              </w:p>
            </w:sdtContent>
          </w:sdt>
          <w:p w14:paraId="2DBCB793" w14:textId="3E5DEA6F" w:rsidR="00DF027C" w:rsidRPr="00DF027C" w:rsidRDefault="0012033F" w:rsidP="005E1DA7">
            <w:pPr>
              <w:pStyle w:val="Content"/>
            </w:pPr>
            <w:r>
              <w:t>RIOTU web</w:t>
            </w:r>
            <w:r w:rsidR="005935B8">
              <w:t xml:space="preserve">site </w:t>
            </w:r>
            <w:r>
              <w:t xml:space="preserve">is built for web development </w:t>
            </w:r>
            <w:r w:rsidR="005935B8">
              <w:t xml:space="preserve">project to meet </w:t>
            </w:r>
            <w:proofErr w:type="spellStart"/>
            <w:proofErr w:type="gramStart"/>
            <w:r w:rsidR="005935B8">
              <w:t>Dr.Anis’s</w:t>
            </w:r>
            <w:proofErr w:type="spellEnd"/>
            <w:proofErr w:type="gramEnd"/>
            <w:r w:rsidR="005935B8">
              <w:t xml:space="preserve"> requirements for his RIOTU lab</w:t>
            </w:r>
            <w:r w:rsidR="00835C0B">
              <w:t>.</w:t>
            </w:r>
            <w:r w:rsidR="005E1DA7">
              <w:t xml:space="preserve"> </w:t>
            </w:r>
            <w:r w:rsidR="005E1DA7">
              <w:t xml:space="preserve">RIOTU project goal is to </w:t>
            </w:r>
            <w:r w:rsidR="005E1DA7" w:rsidRPr="00656EF9">
              <w:t xml:space="preserve">Become </w:t>
            </w:r>
            <w:r w:rsidR="005E1DA7">
              <w:t>a reference</w:t>
            </w:r>
            <w:r w:rsidR="005E1DA7" w:rsidRPr="00656EF9">
              <w:t xml:space="preserve"> where researche</w:t>
            </w:r>
            <w:r w:rsidR="005E1DA7">
              <w:t>rs</w:t>
            </w:r>
            <w:r w:rsidR="005E1DA7" w:rsidRPr="00656EF9">
              <w:t xml:space="preserve"> with great ambitions gather and </w:t>
            </w:r>
            <w:r w:rsidR="005E1DA7">
              <w:t xml:space="preserve">allow them to </w:t>
            </w:r>
            <w:r w:rsidR="005E1DA7" w:rsidRPr="00656EF9">
              <w:t xml:space="preserve">share their </w:t>
            </w:r>
            <w:r w:rsidR="005E1DA7">
              <w:t xml:space="preserve">researches related to IoT to help </w:t>
            </w:r>
            <w:r w:rsidR="005E1DA7" w:rsidRPr="00D15982">
              <w:t>RIOTU</w:t>
            </w:r>
            <w:r w:rsidR="005E1DA7">
              <w:t xml:space="preserve"> lab and its community grow larger. </w:t>
            </w:r>
            <w:r w:rsidR="00835C0B">
              <w:t>Th</w:t>
            </w:r>
            <w:r>
              <w:t>e</w:t>
            </w:r>
            <w:r w:rsidR="00835C0B">
              <w:t xml:space="preserve"> website </w:t>
            </w:r>
            <w:r w:rsidR="005E1DA7">
              <w:t>shall</w:t>
            </w:r>
            <w:r w:rsidR="00835C0B">
              <w:t xml:space="preserve"> display all of the important information related to RIOTU lab from latest news, core services, lab’s projects, news “how we work”, recent blog post and </w:t>
            </w:r>
            <w:r>
              <w:t>much more</w:t>
            </w:r>
            <w:r w:rsidR="00835C0B">
              <w:t>. For instance, latest news</w:t>
            </w:r>
            <w:r>
              <w:t xml:space="preserve"> is responsible of showing the user latest activities that happened in RIOTU lab</w:t>
            </w:r>
            <w:r w:rsidR="005E1DA7">
              <w:t>.</w:t>
            </w:r>
          </w:p>
          <w:p w14:paraId="3BDB45EA" w14:textId="77777777" w:rsidR="00DF027C" w:rsidRDefault="00DF027C" w:rsidP="00DF027C"/>
          <w:p w14:paraId="53E95FCD" w14:textId="3B0D1589" w:rsidR="00D15982" w:rsidRPr="0098777D" w:rsidRDefault="00FA3104" w:rsidP="00D15982">
            <w:pPr>
              <w:pStyle w:val="Content"/>
              <w:rPr>
                <w:b/>
                <w:bCs/>
                <w:sz w:val="36"/>
                <w:szCs w:val="36"/>
              </w:rPr>
            </w:pPr>
            <w:r w:rsidRPr="0098777D">
              <w:rPr>
                <w:b/>
                <w:bCs/>
                <w:sz w:val="36"/>
                <w:szCs w:val="36"/>
              </w:rPr>
              <w:t>Potential customers:</w:t>
            </w:r>
          </w:p>
          <w:p w14:paraId="2D875009" w14:textId="0167536D" w:rsidR="00D5566E" w:rsidRDefault="00D15982" w:rsidP="00D5566E">
            <w:pPr>
              <w:pStyle w:val="Content"/>
            </w:pPr>
            <w:r>
              <w:t>-Students who are interested to learn more about IoT or who wants to join RIOTU lab.</w:t>
            </w:r>
          </w:p>
          <w:p w14:paraId="34B10A99" w14:textId="73F8297A" w:rsidR="00D15982" w:rsidRDefault="00D15982" w:rsidP="00D5566E">
            <w:pPr>
              <w:pStyle w:val="Content"/>
            </w:pPr>
            <w:r>
              <w:t xml:space="preserve">-researchers: People who are in the field of IoT and did researches and are interested </w:t>
            </w:r>
            <w:r w:rsidR="005E1DA7">
              <w:t xml:space="preserve">     </w:t>
            </w:r>
            <w:r>
              <w:t>in expanding their knowledge about it.</w:t>
            </w:r>
          </w:p>
          <w:p w14:paraId="6B992516" w14:textId="125C25F6" w:rsidR="00D15982" w:rsidRDefault="00D15982" w:rsidP="00D5566E">
            <w:pPr>
              <w:pStyle w:val="Content"/>
            </w:pPr>
            <w:r>
              <w:t xml:space="preserve">-Companies: Any company that’s interested in conducting a project with RIOTU lab can just visit the website and see their achievements. </w:t>
            </w:r>
          </w:p>
          <w:p w14:paraId="72711FDA" w14:textId="77777777" w:rsidR="00D5566E" w:rsidRPr="001B5B7A" w:rsidRDefault="00D5566E" w:rsidP="00D5566E">
            <w:pPr>
              <w:pStyle w:val="Heading1"/>
              <w:rPr>
                <w:color w:val="002060"/>
                <w:sz w:val="36"/>
                <w:szCs w:val="20"/>
              </w:rPr>
            </w:pPr>
            <w:r w:rsidRPr="001B5B7A">
              <w:rPr>
                <w:color w:val="002060"/>
                <w:sz w:val="36"/>
                <w:szCs w:val="20"/>
              </w:rPr>
              <w:t>Time line:</w:t>
            </w:r>
          </w:p>
          <w:p w14:paraId="48E5DEB6" w14:textId="56161601" w:rsidR="009406FE" w:rsidRPr="009406FE" w:rsidRDefault="009406FE" w:rsidP="009406FE">
            <w:pPr>
              <w:pStyle w:val="Content"/>
              <w:rPr>
                <w:b/>
                <w:bCs/>
                <w:sz w:val="32"/>
                <w:szCs w:val="24"/>
              </w:rPr>
            </w:pPr>
            <w:r>
              <w:rPr>
                <w:b/>
                <w:bCs/>
                <w:sz w:val="32"/>
                <w:szCs w:val="24"/>
              </w:rPr>
              <w:t>Six meetings were conducted.</w:t>
            </w:r>
          </w:p>
          <w:p w14:paraId="0149AE49" w14:textId="476A49E1" w:rsidR="00166129" w:rsidRDefault="00D5566E" w:rsidP="009406FE">
            <w:pPr>
              <w:pStyle w:val="Content"/>
            </w:pPr>
            <w:r w:rsidRPr="00264420">
              <w:rPr>
                <w:b/>
                <w:bCs/>
              </w:rPr>
              <w:t>First meeting:</w:t>
            </w:r>
            <w:r>
              <w:t xml:space="preserve"> We discussed on </w:t>
            </w:r>
            <w:r w:rsidR="00166129">
              <w:t xml:space="preserve">what the “idea” that we wanted to do a website on about. We brainstormed a lot of ideas from doing website for hospitals, shopping site, job search engine, </w:t>
            </w:r>
            <w:proofErr w:type="gramStart"/>
            <w:r w:rsidR="00166129">
              <w:t>etc..</w:t>
            </w:r>
            <w:proofErr w:type="gramEnd"/>
            <w:r w:rsidR="00166129">
              <w:t xml:space="preserve"> And then Amjad suggested to ask </w:t>
            </w:r>
            <w:proofErr w:type="spellStart"/>
            <w:proofErr w:type="gramStart"/>
            <w:r w:rsidR="00166129">
              <w:t>Dr.Anis</w:t>
            </w:r>
            <w:proofErr w:type="spellEnd"/>
            <w:proofErr w:type="gramEnd"/>
            <w:r w:rsidR="00166129">
              <w:t xml:space="preserve"> about the project. While discussing with him </w:t>
            </w:r>
            <w:proofErr w:type="spellStart"/>
            <w:proofErr w:type="gramStart"/>
            <w:r w:rsidR="00166129">
              <w:t>Dr.Anis</w:t>
            </w:r>
            <w:proofErr w:type="spellEnd"/>
            <w:proofErr w:type="gramEnd"/>
            <w:r w:rsidR="00166129">
              <w:t xml:space="preserve"> requested from our group to do a website for him based on his requirements. We found that this is a great opportunity for us to not only do a website for the project but also look further into future and experience on how real website really are done specially that our website will meet </w:t>
            </w:r>
            <w:proofErr w:type="spellStart"/>
            <w:proofErr w:type="gramStart"/>
            <w:r w:rsidR="00166129">
              <w:t>Dr.Anis’s</w:t>
            </w:r>
            <w:proofErr w:type="spellEnd"/>
            <w:proofErr w:type="gramEnd"/>
            <w:r w:rsidR="00166129">
              <w:t xml:space="preserve"> high standards.</w:t>
            </w:r>
          </w:p>
          <w:p w14:paraId="53A10C89" w14:textId="77777777" w:rsidR="009406FE" w:rsidRDefault="009406FE" w:rsidP="009406FE">
            <w:pPr>
              <w:pStyle w:val="Content"/>
            </w:pPr>
          </w:p>
          <w:p w14:paraId="58F4E4DF" w14:textId="77777777" w:rsidR="00166129" w:rsidRDefault="00166129" w:rsidP="00D5566E">
            <w:pPr>
              <w:pStyle w:val="Content"/>
            </w:pPr>
            <w:r w:rsidRPr="00264420">
              <w:rPr>
                <w:b/>
                <w:bCs/>
              </w:rPr>
              <w:t>Second meeting:</w:t>
            </w:r>
            <w:r>
              <w:t xml:space="preserve"> we </w:t>
            </w:r>
            <w:r w:rsidR="00003B22">
              <w:t>constructed a way to connect our code to be updated automatically through “</w:t>
            </w:r>
            <w:proofErr w:type="spellStart"/>
            <w:r w:rsidR="00003B22">
              <w:t>Github</w:t>
            </w:r>
            <w:proofErr w:type="spellEnd"/>
            <w:r w:rsidR="00003B22">
              <w:t xml:space="preserve"> desktop” and started discussing on how to do the website’s design from colors, layout, entities, </w:t>
            </w:r>
            <w:proofErr w:type="gramStart"/>
            <w:r w:rsidR="00003B22">
              <w:t>etc..</w:t>
            </w:r>
            <w:proofErr w:type="gramEnd"/>
            <w:r w:rsidR="00003B22">
              <w:t xml:space="preserve"> Then did some HTML and CSS.</w:t>
            </w:r>
          </w:p>
          <w:p w14:paraId="1B83BFCA" w14:textId="77777777" w:rsidR="00003B22" w:rsidRDefault="00003B22" w:rsidP="00D5566E">
            <w:pPr>
              <w:pStyle w:val="Content"/>
            </w:pPr>
          </w:p>
          <w:p w14:paraId="260A806B" w14:textId="29F4A760" w:rsidR="009406FE" w:rsidRDefault="00003B22" w:rsidP="009406FE">
            <w:pPr>
              <w:pStyle w:val="Content"/>
            </w:pPr>
            <w:r w:rsidRPr="00264420">
              <w:rPr>
                <w:b/>
                <w:bCs/>
              </w:rPr>
              <w:lastRenderedPageBreak/>
              <w:t>Third meeting:</w:t>
            </w:r>
            <w:r>
              <w:t xml:space="preserve"> continued on doing more HTML, CSS, in addition to </w:t>
            </w:r>
            <w:proofErr w:type="spellStart"/>
            <w:r>
              <w:t>javascript</w:t>
            </w:r>
            <w:proofErr w:type="spellEnd"/>
            <w:r w:rsidR="00264420">
              <w:t xml:space="preserve"> and Bootstrap</w:t>
            </w:r>
            <w:r>
              <w:t>.</w:t>
            </w:r>
          </w:p>
          <w:p w14:paraId="6F90203B" w14:textId="3347DC2C" w:rsidR="00264420" w:rsidRDefault="00003B22" w:rsidP="009406FE">
            <w:pPr>
              <w:pStyle w:val="Content"/>
            </w:pPr>
            <w:r w:rsidRPr="00264420">
              <w:rPr>
                <w:b/>
                <w:bCs/>
              </w:rPr>
              <w:t>Fourth meeting:</w:t>
            </w:r>
            <w:r>
              <w:t xml:space="preserve"> we started working on the DB and how to link it. Here where we faced few problems on how to link the DB to the code and the website.</w:t>
            </w:r>
          </w:p>
          <w:p w14:paraId="66D6543B" w14:textId="77777777" w:rsidR="009406FE" w:rsidRDefault="009406FE" w:rsidP="009406FE">
            <w:pPr>
              <w:pStyle w:val="Content"/>
            </w:pPr>
          </w:p>
          <w:p w14:paraId="5A6CCEC2" w14:textId="7144F7FE" w:rsidR="009406FE" w:rsidRDefault="00264420" w:rsidP="009406FE">
            <w:pPr>
              <w:pStyle w:val="Content"/>
            </w:pPr>
            <w:r w:rsidRPr="00264420">
              <w:rPr>
                <w:b/>
                <w:bCs/>
              </w:rPr>
              <w:t>Fifth meeting:</w:t>
            </w:r>
            <w:r>
              <w:t xml:space="preserve"> editing and updating small changes on the website.</w:t>
            </w:r>
          </w:p>
          <w:p w14:paraId="7DEAC9AD" w14:textId="77777777" w:rsidR="009406FE" w:rsidRDefault="009406FE" w:rsidP="009406FE">
            <w:pPr>
              <w:pStyle w:val="Content"/>
            </w:pPr>
          </w:p>
          <w:p w14:paraId="7E9CDB20" w14:textId="77777777" w:rsidR="00264420" w:rsidRDefault="00264420" w:rsidP="00264420">
            <w:pPr>
              <w:pStyle w:val="Content"/>
            </w:pPr>
            <w:r w:rsidRPr="00264420">
              <w:rPr>
                <w:b/>
                <w:bCs/>
              </w:rPr>
              <w:t>Sixth meeting:</w:t>
            </w:r>
            <w:r>
              <w:t xml:space="preserve"> writing down the report</w:t>
            </w:r>
            <w:r w:rsidR="009406FE">
              <w:t>.</w:t>
            </w:r>
          </w:p>
          <w:p w14:paraId="30546C12" w14:textId="77777777" w:rsidR="0098777D" w:rsidRDefault="0098777D" w:rsidP="00264420">
            <w:pPr>
              <w:pStyle w:val="Content"/>
            </w:pPr>
          </w:p>
          <w:p w14:paraId="18C4A075" w14:textId="77777777" w:rsidR="0098777D" w:rsidRDefault="0098777D" w:rsidP="00264420">
            <w:pPr>
              <w:pStyle w:val="Content"/>
            </w:pPr>
          </w:p>
          <w:p w14:paraId="6E23E158" w14:textId="77777777" w:rsidR="0098777D" w:rsidRDefault="0098777D" w:rsidP="00264420">
            <w:pPr>
              <w:pStyle w:val="Content"/>
            </w:pPr>
          </w:p>
          <w:p w14:paraId="2C5BAA2E" w14:textId="77777777" w:rsidR="0098777D" w:rsidRDefault="0098777D" w:rsidP="00264420">
            <w:pPr>
              <w:pStyle w:val="Content"/>
            </w:pPr>
          </w:p>
          <w:p w14:paraId="32FA158E" w14:textId="77777777" w:rsidR="0098777D" w:rsidRDefault="0098777D" w:rsidP="00264420">
            <w:pPr>
              <w:pStyle w:val="Content"/>
            </w:pPr>
          </w:p>
          <w:p w14:paraId="58FCF003" w14:textId="77777777" w:rsidR="0098777D" w:rsidRDefault="0098777D" w:rsidP="00264420">
            <w:pPr>
              <w:pStyle w:val="Content"/>
            </w:pPr>
          </w:p>
          <w:p w14:paraId="156E789E" w14:textId="77777777" w:rsidR="0098777D" w:rsidRDefault="0098777D" w:rsidP="00264420">
            <w:pPr>
              <w:pStyle w:val="Content"/>
            </w:pPr>
          </w:p>
          <w:p w14:paraId="488EF452" w14:textId="77777777" w:rsidR="0098777D" w:rsidRDefault="0098777D" w:rsidP="00264420">
            <w:pPr>
              <w:pStyle w:val="Content"/>
            </w:pPr>
          </w:p>
          <w:p w14:paraId="3F2A6285" w14:textId="77777777" w:rsidR="0098777D" w:rsidRDefault="0098777D" w:rsidP="00264420">
            <w:pPr>
              <w:pStyle w:val="Content"/>
            </w:pPr>
          </w:p>
          <w:p w14:paraId="537D7384" w14:textId="77777777" w:rsidR="0098777D" w:rsidRDefault="0098777D" w:rsidP="00264420">
            <w:pPr>
              <w:pStyle w:val="Content"/>
            </w:pPr>
          </w:p>
          <w:p w14:paraId="44B9D7C8" w14:textId="77777777" w:rsidR="0098777D" w:rsidRDefault="0098777D" w:rsidP="00264420">
            <w:pPr>
              <w:pStyle w:val="Content"/>
            </w:pPr>
          </w:p>
          <w:p w14:paraId="6615EEBB" w14:textId="0EC55E28" w:rsidR="0098777D" w:rsidRDefault="0098777D" w:rsidP="00264420">
            <w:pPr>
              <w:pStyle w:val="Content"/>
            </w:pPr>
          </w:p>
        </w:tc>
      </w:tr>
    </w:tbl>
    <w:p w14:paraId="1DC1FC14" w14:textId="35F04FAD" w:rsidR="009406FE" w:rsidRDefault="009406FE"/>
    <w:tbl>
      <w:tblPr>
        <w:tblW w:w="9999" w:type="dxa"/>
        <w:tblInd w:w="40" w:type="dxa"/>
        <w:tblCellMar>
          <w:left w:w="0" w:type="dxa"/>
          <w:right w:w="0" w:type="dxa"/>
        </w:tblCellMar>
        <w:tblLook w:val="0000" w:firstRow="0" w:lastRow="0" w:firstColumn="0" w:lastColumn="0" w:noHBand="0" w:noVBand="0"/>
      </w:tblPr>
      <w:tblGrid>
        <w:gridCol w:w="9999"/>
      </w:tblGrid>
      <w:tr w:rsidR="00DF027C" w14:paraId="5DD712CA" w14:textId="77777777" w:rsidTr="00DF027C">
        <w:trPr>
          <w:trHeight w:val="5931"/>
        </w:trPr>
        <w:tc>
          <w:tcPr>
            <w:tcW w:w="9999" w:type="dxa"/>
          </w:tcPr>
          <w:p w14:paraId="51DD1828" w14:textId="0485D827" w:rsidR="009406FE" w:rsidRPr="00FA3104" w:rsidRDefault="00FA3104" w:rsidP="009406FE">
            <w:pPr>
              <w:pStyle w:val="Content"/>
              <w:rPr>
                <w:b/>
                <w:bCs/>
                <w:sz w:val="36"/>
                <w:szCs w:val="28"/>
              </w:rPr>
            </w:pPr>
            <w:r w:rsidRPr="00FA3104">
              <w:rPr>
                <w:b/>
                <w:bCs/>
                <w:sz w:val="36"/>
                <w:szCs w:val="28"/>
              </w:rPr>
              <w:lastRenderedPageBreak/>
              <w:t>Problems that were faced in this project:</w:t>
            </w:r>
          </w:p>
          <w:p w14:paraId="673CB9FC" w14:textId="189A42F3" w:rsidR="00235119" w:rsidRDefault="00235119" w:rsidP="00DF027C">
            <w:pPr>
              <w:pStyle w:val="Content"/>
            </w:pPr>
            <w:r w:rsidRPr="009406FE">
              <w:rPr>
                <w:b/>
                <w:bCs/>
              </w:rPr>
              <w:t xml:space="preserve">The first </w:t>
            </w:r>
            <w:r w:rsidR="00264420" w:rsidRPr="009406FE">
              <w:rPr>
                <w:b/>
                <w:bCs/>
              </w:rPr>
              <w:t>obstacle</w:t>
            </w:r>
            <w:r>
              <w:t xml:space="preserve"> that was on our path is on how to share the code between the group members since we were always editing and changing the code while working. The problem was solved through downloading “</w:t>
            </w:r>
            <w:proofErr w:type="spellStart"/>
            <w:r>
              <w:t>github</w:t>
            </w:r>
            <w:proofErr w:type="spellEnd"/>
            <w:r>
              <w:t xml:space="preserve"> desktop” as this application allow us to update the code with a press of a button.</w:t>
            </w:r>
          </w:p>
          <w:p w14:paraId="6CADF4C5" w14:textId="77777777" w:rsidR="00235119" w:rsidRDefault="00235119" w:rsidP="00DF027C">
            <w:pPr>
              <w:pStyle w:val="Content"/>
            </w:pPr>
          </w:p>
          <w:p w14:paraId="1FC64079" w14:textId="382FEB7A" w:rsidR="00020AF8" w:rsidRDefault="00235119" w:rsidP="009406FE">
            <w:pPr>
              <w:pStyle w:val="Content"/>
            </w:pPr>
            <w:r w:rsidRPr="009406FE">
              <w:rPr>
                <w:b/>
                <w:bCs/>
              </w:rPr>
              <w:t>The next problem</w:t>
            </w:r>
            <w:r>
              <w:t xml:space="preserve"> that we faced was how do we synchronize our code and when to update since when two people for an example work on different </w:t>
            </w:r>
            <w:proofErr w:type="gramStart"/>
            <w:r>
              <w:t>pages</w:t>
            </w:r>
            <w:proofErr w:type="gramEnd"/>
            <w:r>
              <w:t xml:space="preserve"> we need to know who should update fist the old version of the code with the least edits.</w:t>
            </w:r>
            <w:r w:rsidR="00020AF8">
              <w:t xml:space="preserve"> Solution: </w:t>
            </w:r>
            <w:proofErr w:type="spellStart"/>
            <w:r w:rsidR="00020AF8">
              <w:t>Github</w:t>
            </w:r>
            <w:proofErr w:type="spellEnd"/>
            <w:r w:rsidR="00020AF8">
              <w:t xml:space="preserve"> desktop helped to synchronize the code between us and help our code to be updated throughout the project.</w:t>
            </w:r>
          </w:p>
          <w:p w14:paraId="2169806A" w14:textId="77777777" w:rsidR="009406FE" w:rsidRDefault="009406FE" w:rsidP="009406FE">
            <w:pPr>
              <w:pStyle w:val="Content"/>
            </w:pPr>
          </w:p>
          <w:p w14:paraId="0FFA9929" w14:textId="77777777" w:rsidR="009406FE" w:rsidRDefault="00235119" w:rsidP="009406FE">
            <w:pPr>
              <w:pStyle w:val="Content"/>
            </w:pPr>
            <w:r w:rsidRPr="009406FE">
              <w:rPr>
                <w:b/>
                <w:bCs/>
              </w:rPr>
              <w:t>Another problem</w:t>
            </w:r>
            <w:r>
              <w:t xml:space="preserve"> that we faced was when we linked the DB to the website the website changed due to the data taking extra space and that led to some changes in the layout of the website</w:t>
            </w:r>
            <w:r w:rsidR="00020AF8">
              <w:t>. Solution:</w:t>
            </w:r>
            <w:r>
              <w:t xml:space="preserve"> we had to re</w:t>
            </w:r>
            <w:r w:rsidR="00020AF8">
              <w:t>-</w:t>
            </w:r>
            <w:r>
              <w:t>edit the whole section of every area that used data from the DB.</w:t>
            </w:r>
          </w:p>
          <w:p w14:paraId="0266DA02" w14:textId="2C7141EB" w:rsidR="00235119" w:rsidRDefault="00235119" w:rsidP="009406FE">
            <w:pPr>
              <w:pStyle w:val="Content"/>
            </w:pPr>
            <w:r w:rsidRPr="009406FE">
              <w:rPr>
                <w:b/>
                <w:bCs/>
              </w:rPr>
              <w:t>The last challenge</w:t>
            </w:r>
            <w:r>
              <w:t xml:space="preserve"> we faced was on how we can </w:t>
            </w:r>
            <w:r w:rsidR="00020AF8">
              <w:t>“CRUD”</w:t>
            </w:r>
            <w:r>
              <w:t xml:space="preserve"> from the website and from the website to the DB itself instead of editing it through </w:t>
            </w:r>
            <w:r w:rsidR="00020AF8">
              <w:t xml:space="preserve">SQL </w:t>
            </w:r>
            <w:proofErr w:type="spellStart"/>
            <w:r>
              <w:t>it</w:t>
            </w:r>
            <w:r w:rsidR="00020AF8">
              <w:t>s</w:t>
            </w:r>
            <w:r>
              <w:t>self</w:t>
            </w:r>
            <w:proofErr w:type="spellEnd"/>
            <w:r>
              <w:t>.</w:t>
            </w:r>
          </w:p>
          <w:p w14:paraId="3F831CDE" w14:textId="23F742B2" w:rsidR="001E3E95" w:rsidRPr="001E3E95" w:rsidRDefault="001E3E95" w:rsidP="001E3E95">
            <w:pPr>
              <w:pStyle w:val="Content"/>
              <w:rPr>
                <w:b/>
                <w:bCs/>
              </w:rPr>
            </w:pPr>
          </w:p>
          <w:p w14:paraId="5FC67C88" w14:textId="11303BDD" w:rsidR="001E3E95" w:rsidRPr="009406FE" w:rsidRDefault="001E3E95" w:rsidP="001E3E95">
            <w:pPr>
              <w:pStyle w:val="Content"/>
              <w:rPr>
                <w:b/>
                <w:bCs/>
                <w:sz w:val="36"/>
                <w:szCs w:val="36"/>
              </w:rPr>
            </w:pPr>
            <w:r w:rsidRPr="009406FE">
              <w:rPr>
                <w:b/>
                <w:bCs/>
                <w:sz w:val="36"/>
                <w:szCs w:val="36"/>
              </w:rPr>
              <w:t>Explanation of DB:</w:t>
            </w:r>
          </w:p>
          <w:p w14:paraId="02754749" w14:textId="0263BD75" w:rsidR="001E3E95" w:rsidRDefault="001E3E95" w:rsidP="001E3E95">
            <w:pPr>
              <w:pStyle w:val="Content"/>
            </w:pPr>
            <w:r>
              <w:t xml:space="preserve">Two </w:t>
            </w:r>
            <w:r w:rsidR="00844239">
              <w:t>Tables:</w:t>
            </w:r>
          </w:p>
          <w:p w14:paraId="4767E5BB" w14:textId="77777777" w:rsidR="00062D69" w:rsidRDefault="00062D69" w:rsidP="001E3E95">
            <w:pPr>
              <w:pStyle w:val="Content"/>
            </w:pPr>
          </w:p>
          <w:p w14:paraId="05FB81BE" w14:textId="77777777" w:rsidR="00062D69" w:rsidRPr="009E0AFE" w:rsidRDefault="00062D69" w:rsidP="00062D69">
            <w:pPr>
              <w:rPr>
                <w:sz w:val="36"/>
                <w:szCs w:val="28"/>
              </w:rPr>
            </w:pPr>
            <w:r w:rsidRPr="009E0AFE">
              <w:rPr>
                <w:sz w:val="36"/>
                <w:szCs w:val="28"/>
              </w:rPr>
              <w:t>Members Table:</w:t>
            </w:r>
          </w:p>
          <w:p w14:paraId="1CACFD5D" w14:textId="77777777" w:rsidR="00062D69" w:rsidRDefault="00062D69" w:rsidP="00062D69">
            <w:pPr>
              <w:pStyle w:val="Content"/>
            </w:pPr>
            <w:r w:rsidRPr="00844239">
              <w:rPr>
                <w:b/>
                <w:bCs/>
              </w:rPr>
              <w:t>Name</w:t>
            </w:r>
            <w:r>
              <w:t xml:space="preserve">: name of the member, </w:t>
            </w:r>
            <w:proofErr w:type="gramStart"/>
            <w:r w:rsidRPr="00844239">
              <w:rPr>
                <w:b/>
                <w:bCs/>
              </w:rPr>
              <w:t>varchar(</w:t>
            </w:r>
            <w:proofErr w:type="gramEnd"/>
            <w:r w:rsidRPr="00844239">
              <w:rPr>
                <w:b/>
                <w:bCs/>
              </w:rPr>
              <w:t>30) NOT NULL (</w:t>
            </w:r>
            <w:proofErr w:type="spellStart"/>
            <w:r w:rsidRPr="00844239">
              <w:rPr>
                <w:b/>
                <w:bCs/>
              </w:rPr>
              <w:t>PrimaryKey</w:t>
            </w:r>
            <w:proofErr w:type="spellEnd"/>
            <w:r w:rsidRPr="00844239">
              <w:rPr>
                <w:b/>
                <w:bCs/>
              </w:rPr>
              <w:t>).</w:t>
            </w:r>
          </w:p>
          <w:p w14:paraId="33809A20" w14:textId="77777777" w:rsidR="00062D69" w:rsidRPr="00844239" w:rsidRDefault="00062D69" w:rsidP="00062D69">
            <w:pPr>
              <w:pStyle w:val="Content"/>
              <w:rPr>
                <w:b/>
                <w:bCs/>
              </w:rPr>
            </w:pPr>
            <w:r w:rsidRPr="00844239">
              <w:rPr>
                <w:b/>
                <w:bCs/>
              </w:rPr>
              <w:t>Position</w:t>
            </w:r>
            <w:r>
              <w:t xml:space="preserve">: their academic position, </w:t>
            </w:r>
            <w:proofErr w:type="gramStart"/>
            <w:r w:rsidRPr="00844239">
              <w:rPr>
                <w:b/>
                <w:bCs/>
              </w:rPr>
              <w:t>varchar(</w:t>
            </w:r>
            <w:proofErr w:type="gramEnd"/>
            <w:r w:rsidRPr="00844239">
              <w:rPr>
                <w:b/>
                <w:bCs/>
              </w:rPr>
              <w:t>30) DEFAULT NULL.</w:t>
            </w:r>
          </w:p>
          <w:p w14:paraId="67A58016" w14:textId="77777777" w:rsidR="00062D69" w:rsidRPr="00844239" w:rsidRDefault="00062D69" w:rsidP="00062D69">
            <w:pPr>
              <w:pStyle w:val="Content"/>
              <w:rPr>
                <w:b/>
                <w:bCs/>
              </w:rPr>
            </w:pPr>
            <w:r w:rsidRPr="00844239">
              <w:rPr>
                <w:b/>
                <w:bCs/>
              </w:rPr>
              <w:t>Description</w:t>
            </w:r>
            <w:r>
              <w:t xml:space="preserve">: their description on themselves, </w:t>
            </w:r>
            <w:proofErr w:type="gramStart"/>
            <w:r w:rsidRPr="00844239">
              <w:rPr>
                <w:b/>
                <w:bCs/>
              </w:rPr>
              <w:t>varchar(</w:t>
            </w:r>
            <w:proofErr w:type="gramEnd"/>
            <w:r w:rsidRPr="00844239">
              <w:rPr>
                <w:b/>
                <w:bCs/>
              </w:rPr>
              <w:t>250) DEFAULT NULL.</w:t>
            </w:r>
          </w:p>
          <w:p w14:paraId="532FAA40" w14:textId="77777777" w:rsidR="00062D69" w:rsidRPr="00844239" w:rsidRDefault="00062D69" w:rsidP="00062D69">
            <w:pPr>
              <w:pStyle w:val="Content"/>
              <w:rPr>
                <w:b/>
                <w:bCs/>
              </w:rPr>
            </w:pPr>
            <w:r w:rsidRPr="00844239">
              <w:rPr>
                <w:b/>
                <w:bCs/>
              </w:rPr>
              <w:t>Location</w:t>
            </w:r>
            <w:r>
              <w:t xml:space="preserve">: where they live, </w:t>
            </w:r>
            <w:proofErr w:type="gramStart"/>
            <w:r w:rsidRPr="00844239">
              <w:rPr>
                <w:b/>
                <w:bCs/>
              </w:rPr>
              <w:t>varchar(</w:t>
            </w:r>
            <w:proofErr w:type="gramEnd"/>
            <w:r w:rsidRPr="00844239">
              <w:rPr>
                <w:b/>
                <w:bCs/>
              </w:rPr>
              <w:t>250) DEFAULT NULL.</w:t>
            </w:r>
          </w:p>
          <w:p w14:paraId="66A3466B" w14:textId="77777777" w:rsidR="00062D69" w:rsidRPr="00844239" w:rsidRDefault="00062D69" w:rsidP="00062D69">
            <w:pPr>
              <w:pStyle w:val="Content"/>
              <w:rPr>
                <w:b/>
                <w:bCs/>
              </w:rPr>
            </w:pPr>
            <w:r w:rsidRPr="00844239">
              <w:rPr>
                <w:b/>
                <w:bCs/>
              </w:rPr>
              <w:t>phone</w:t>
            </w:r>
            <w:r>
              <w:t xml:space="preserve"> </w:t>
            </w:r>
            <w:r w:rsidRPr="00844239">
              <w:rPr>
                <w:b/>
                <w:bCs/>
              </w:rPr>
              <w:t>No.</w:t>
            </w:r>
            <w:r>
              <w:t>: their phone number</w:t>
            </w:r>
            <w:r w:rsidRPr="00844239">
              <w:rPr>
                <w:b/>
                <w:bCs/>
              </w:rPr>
              <w:t xml:space="preserve">, </w:t>
            </w:r>
            <w:proofErr w:type="gramStart"/>
            <w:r w:rsidRPr="00844239">
              <w:rPr>
                <w:b/>
                <w:bCs/>
              </w:rPr>
              <w:t>varchar(</w:t>
            </w:r>
            <w:proofErr w:type="gramEnd"/>
            <w:r w:rsidRPr="00844239">
              <w:rPr>
                <w:b/>
                <w:bCs/>
              </w:rPr>
              <w:t>20) DEFAULT 'N/A'</w:t>
            </w:r>
          </w:p>
          <w:p w14:paraId="20D169AA" w14:textId="77777777" w:rsidR="00062D69" w:rsidRPr="00844239" w:rsidRDefault="00062D69" w:rsidP="00062D69">
            <w:pPr>
              <w:pStyle w:val="Content"/>
            </w:pPr>
            <w:r w:rsidRPr="00844239">
              <w:rPr>
                <w:b/>
                <w:bCs/>
              </w:rPr>
              <w:t>Email</w:t>
            </w:r>
            <w:r>
              <w:t>: their email</w:t>
            </w:r>
            <w:r w:rsidRPr="00844239">
              <w:rPr>
                <w:b/>
                <w:bCs/>
              </w:rPr>
              <w:t xml:space="preserve">, </w:t>
            </w:r>
            <w:proofErr w:type="gramStart"/>
            <w:r w:rsidRPr="00844239">
              <w:rPr>
                <w:b/>
                <w:bCs/>
              </w:rPr>
              <w:t>varchar(</w:t>
            </w:r>
            <w:proofErr w:type="gramEnd"/>
            <w:r w:rsidRPr="00844239">
              <w:rPr>
                <w:b/>
                <w:bCs/>
              </w:rPr>
              <w:t>30) DEFAULT 'N/A'</w:t>
            </w:r>
          </w:p>
          <w:p w14:paraId="1CCF5CBA" w14:textId="77777777" w:rsidR="00062D69" w:rsidRDefault="00062D69" w:rsidP="00062D69">
            <w:pPr>
              <w:pStyle w:val="Content"/>
              <w:rPr>
                <w:b/>
                <w:bCs/>
              </w:rPr>
            </w:pPr>
            <w:proofErr w:type="spellStart"/>
            <w:r w:rsidRPr="00844239">
              <w:rPr>
                <w:b/>
                <w:bCs/>
              </w:rPr>
              <w:t>Faceboook</w:t>
            </w:r>
            <w:proofErr w:type="spellEnd"/>
            <w:r w:rsidRPr="00844239">
              <w:t xml:space="preserve">: their </w:t>
            </w:r>
            <w:proofErr w:type="spellStart"/>
            <w:r w:rsidRPr="00844239">
              <w:t>facebook</w:t>
            </w:r>
            <w:proofErr w:type="spellEnd"/>
            <w:r w:rsidRPr="00844239">
              <w:t xml:space="preserve"> account link, </w:t>
            </w:r>
            <w:proofErr w:type="gramStart"/>
            <w:r w:rsidRPr="00844239">
              <w:rPr>
                <w:b/>
                <w:bCs/>
              </w:rPr>
              <w:t>varchar(</w:t>
            </w:r>
            <w:proofErr w:type="gramEnd"/>
            <w:r w:rsidRPr="00844239">
              <w:rPr>
                <w:b/>
                <w:bCs/>
              </w:rPr>
              <w:t>150) DEFAULT NULL.</w:t>
            </w:r>
          </w:p>
          <w:p w14:paraId="5A25075D" w14:textId="77777777" w:rsidR="00062D69" w:rsidRDefault="00062D69" w:rsidP="00062D69">
            <w:pPr>
              <w:pStyle w:val="Content"/>
              <w:rPr>
                <w:b/>
                <w:bCs/>
              </w:rPr>
            </w:pPr>
            <w:r w:rsidRPr="00844239">
              <w:rPr>
                <w:b/>
                <w:bCs/>
              </w:rPr>
              <w:t>website</w:t>
            </w:r>
            <w:r>
              <w:t xml:space="preserve">: some members have websites of their own, this one contains the link, </w:t>
            </w:r>
            <w:proofErr w:type="gramStart"/>
            <w:r w:rsidRPr="00844239">
              <w:rPr>
                <w:b/>
                <w:bCs/>
              </w:rPr>
              <w:t>varchar(</w:t>
            </w:r>
            <w:proofErr w:type="gramEnd"/>
            <w:r w:rsidRPr="00844239">
              <w:rPr>
                <w:b/>
                <w:bCs/>
              </w:rPr>
              <w:t>150) DEFAULT NULL.</w:t>
            </w:r>
          </w:p>
          <w:p w14:paraId="599852AD" w14:textId="77777777" w:rsidR="00062D69" w:rsidRPr="00844239" w:rsidRDefault="00062D69" w:rsidP="00062D69">
            <w:pPr>
              <w:pStyle w:val="Content"/>
            </w:pPr>
            <w:proofErr w:type="spellStart"/>
            <w:r w:rsidRPr="00844239">
              <w:rPr>
                <w:b/>
                <w:bCs/>
              </w:rPr>
              <w:lastRenderedPageBreak/>
              <w:t>Linkedin</w:t>
            </w:r>
            <w:proofErr w:type="spellEnd"/>
            <w:r>
              <w:t xml:space="preserve">: their </w:t>
            </w:r>
            <w:proofErr w:type="spellStart"/>
            <w:r>
              <w:t>linkedin</w:t>
            </w:r>
            <w:proofErr w:type="spellEnd"/>
            <w:r>
              <w:t xml:space="preserve"> account link, </w:t>
            </w:r>
            <w:proofErr w:type="gramStart"/>
            <w:r w:rsidRPr="00844239">
              <w:rPr>
                <w:b/>
                <w:bCs/>
              </w:rPr>
              <w:t>varchar(</w:t>
            </w:r>
            <w:proofErr w:type="gramEnd"/>
            <w:r w:rsidRPr="00844239">
              <w:rPr>
                <w:b/>
                <w:bCs/>
              </w:rPr>
              <w:t>150) DEFAULT NULL.</w:t>
            </w:r>
          </w:p>
          <w:p w14:paraId="43A89329" w14:textId="77777777" w:rsidR="00062D69" w:rsidRPr="00844239" w:rsidRDefault="00062D69" w:rsidP="00062D69">
            <w:pPr>
              <w:pStyle w:val="Content"/>
            </w:pPr>
            <w:r w:rsidRPr="00844239">
              <w:rPr>
                <w:b/>
                <w:bCs/>
              </w:rPr>
              <w:t>Twitter</w:t>
            </w:r>
            <w:r w:rsidRPr="00844239">
              <w:t xml:space="preserve">: their twitter account link, </w:t>
            </w:r>
            <w:proofErr w:type="gramStart"/>
            <w:r w:rsidRPr="00844239">
              <w:rPr>
                <w:b/>
                <w:bCs/>
              </w:rPr>
              <w:t>varchar(</w:t>
            </w:r>
            <w:proofErr w:type="gramEnd"/>
            <w:r w:rsidRPr="00844239">
              <w:rPr>
                <w:b/>
                <w:bCs/>
              </w:rPr>
              <w:t>150) DEFAULT NULL.</w:t>
            </w:r>
          </w:p>
          <w:p w14:paraId="35225D58" w14:textId="77777777" w:rsidR="00062D69" w:rsidRPr="00844239" w:rsidRDefault="00062D69" w:rsidP="00062D69">
            <w:pPr>
              <w:pStyle w:val="Content"/>
              <w:rPr>
                <w:b/>
                <w:bCs/>
              </w:rPr>
            </w:pPr>
            <w:proofErr w:type="spellStart"/>
            <w:proofErr w:type="gramStart"/>
            <w:r w:rsidRPr="00844239">
              <w:rPr>
                <w:b/>
                <w:bCs/>
              </w:rPr>
              <w:t>memberType</w:t>
            </w:r>
            <w:r>
              <w:rPr>
                <w:b/>
                <w:bCs/>
              </w:rPr>
              <w:t>:</w:t>
            </w:r>
            <w:r w:rsidRPr="00A6116A">
              <w:t>There</w:t>
            </w:r>
            <w:proofErr w:type="spellEnd"/>
            <w:proofErr w:type="gramEnd"/>
            <w:r w:rsidRPr="00A6116A">
              <w:t xml:space="preserve"> are four types of members: Senior researchers, research assistants</w:t>
            </w:r>
            <w:r>
              <w:t xml:space="preserve">, </w:t>
            </w:r>
            <w:r w:rsidRPr="00A6116A">
              <w:t>postdoc and visiting PhD student,</w:t>
            </w:r>
            <w:r w:rsidRPr="00844239">
              <w:t xml:space="preserve"> </w:t>
            </w:r>
            <w:r w:rsidRPr="00844239">
              <w:rPr>
                <w:b/>
                <w:bCs/>
              </w:rPr>
              <w:t>varchar(50) NOT NULL</w:t>
            </w:r>
            <w:r>
              <w:rPr>
                <w:b/>
                <w:bCs/>
              </w:rPr>
              <w:t>.</w:t>
            </w:r>
          </w:p>
          <w:p w14:paraId="021A0A08" w14:textId="77777777" w:rsidR="001E3E95" w:rsidRDefault="001E3E95" w:rsidP="001E3E95">
            <w:pPr>
              <w:pStyle w:val="Content"/>
            </w:pPr>
          </w:p>
          <w:p w14:paraId="2FC4109E" w14:textId="4AA4EB7D" w:rsidR="0006607B" w:rsidRPr="00062D69" w:rsidRDefault="00844239" w:rsidP="009E0AFE">
            <w:pPr>
              <w:pStyle w:val="Content"/>
              <w:rPr>
                <w:b/>
                <w:bCs/>
                <w:sz w:val="36"/>
                <w:szCs w:val="28"/>
              </w:rPr>
            </w:pPr>
            <w:r w:rsidRPr="00062D69">
              <w:rPr>
                <w:b/>
                <w:bCs/>
                <w:sz w:val="36"/>
                <w:szCs w:val="28"/>
              </w:rPr>
              <w:t>Publication</w:t>
            </w:r>
            <w:r w:rsidR="001E3E95" w:rsidRPr="00062D69">
              <w:rPr>
                <w:b/>
                <w:bCs/>
                <w:sz w:val="36"/>
                <w:szCs w:val="28"/>
              </w:rPr>
              <w:t>:</w:t>
            </w:r>
          </w:p>
          <w:p w14:paraId="7821C469" w14:textId="33C88F67" w:rsidR="001E3E95" w:rsidRDefault="001E3E95" w:rsidP="001E3E95">
            <w:pPr>
              <w:pStyle w:val="Content"/>
            </w:pPr>
            <w:r>
              <w:t>Title</w:t>
            </w:r>
            <w:r w:rsidR="00235119">
              <w:t>: title of the research</w:t>
            </w:r>
          </w:p>
          <w:p w14:paraId="511777C9" w14:textId="6CAA7879" w:rsidR="001E3E95" w:rsidRDefault="001E3E95" w:rsidP="001E3E95">
            <w:pPr>
              <w:pStyle w:val="Content"/>
            </w:pPr>
            <w:r>
              <w:t>Authors</w:t>
            </w:r>
            <w:r w:rsidR="00235119">
              <w:t>: the writers of the research.</w:t>
            </w:r>
          </w:p>
          <w:p w14:paraId="277EE46F" w14:textId="0C6F59AF" w:rsidR="001E3E95" w:rsidRDefault="001E3E95" w:rsidP="001E3E95">
            <w:pPr>
              <w:pStyle w:val="Content"/>
            </w:pPr>
            <w:r>
              <w:t>Publisher</w:t>
            </w:r>
            <w:r w:rsidR="00235119">
              <w:t>: the ones who published</w:t>
            </w:r>
            <w:r w:rsidR="0006607B">
              <w:t xml:space="preserve"> the research.</w:t>
            </w:r>
          </w:p>
          <w:p w14:paraId="64A4242D" w14:textId="0A7E95F8" w:rsidR="001E3E95" w:rsidRDefault="001E3E95" w:rsidP="001E3E95">
            <w:pPr>
              <w:pStyle w:val="Content"/>
            </w:pPr>
            <w:r>
              <w:t>Date</w:t>
            </w:r>
            <w:r w:rsidR="0006607B">
              <w:t>: date of research.</w:t>
            </w:r>
          </w:p>
          <w:p w14:paraId="080CD37E" w14:textId="77777777" w:rsidR="001E3E95" w:rsidRDefault="001E3E95" w:rsidP="001E3E95">
            <w:pPr>
              <w:pStyle w:val="Content"/>
            </w:pPr>
          </w:p>
          <w:p w14:paraId="01713E06" w14:textId="00D470FE" w:rsidR="009406FE" w:rsidRDefault="009406FE" w:rsidP="00DF027C">
            <w:pPr>
              <w:pStyle w:val="Content"/>
              <w:rPr>
                <w:i/>
                <w:sz w:val="36"/>
              </w:rPr>
            </w:pPr>
          </w:p>
          <w:p w14:paraId="70FF62F6" w14:textId="10847B65" w:rsidR="009406FE" w:rsidRDefault="009406FE" w:rsidP="00DF027C">
            <w:pPr>
              <w:pStyle w:val="Content"/>
              <w:rPr>
                <w:i/>
                <w:sz w:val="36"/>
              </w:rPr>
            </w:pPr>
          </w:p>
          <w:p w14:paraId="457E92A7" w14:textId="23CCFD04" w:rsidR="009406FE" w:rsidRDefault="009406FE" w:rsidP="00DF027C">
            <w:pPr>
              <w:pStyle w:val="Content"/>
              <w:rPr>
                <w:i/>
                <w:sz w:val="36"/>
              </w:rPr>
            </w:pPr>
          </w:p>
          <w:p w14:paraId="3F4F153F" w14:textId="57EEF52A" w:rsidR="009406FE" w:rsidRDefault="009406FE" w:rsidP="00DF027C">
            <w:pPr>
              <w:pStyle w:val="Content"/>
              <w:rPr>
                <w:i/>
                <w:sz w:val="36"/>
              </w:rPr>
            </w:pPr>
          </w:p>
          <w:p w14:paraId="05403FF3" w14:textId="77777777" w:rsidR="009406FE" w:rsidRDefault="009406FE" w:rsidP="00DF027C">
            <w:pPr>
              <w:pStyle w:val="Content"/>
              <w:rPr>
                <w:i/>
                <w:sz w:val="36"/>
              </w:rPr>
            </w:pPr>
          </w:p>
          <w:p w14:paraId="72F0F420" w14:textId="77777777" w:rsidR="00B46953" w:rsidRDefault="00B46953" w:rsidP="009E0AFE">
            <w:pPr>
              <w:pStyle w:val="Heading1"/>
              <w:rPr>
                <w:color w:val="002060"/>
              </w:rPr>
            </w:pPr>
          </w:p>
          <w:p w14:paraId="42AEBA0F" w14:textId="5914B961" w:rsidR="00B46953" w:rsidRDefault="00B46953" w:rsidP="009E0AFE">
            <w:pPr>
              <w:pStyle w:val="Heading1"/>
              <w:rPr>
                <w:color w:val="002060"/>
              </w:rPr>
            </w:pPr>
            <w:r>
              <w:rPr>
                <w:color w:val="002060"/>
              </w:rPr>
              <w:t>Use Case Diagram:</w:t>
            </w:r>
          </w:p>
          <w:p w14:paraId="4C19FB15" w14:textId="77777777" w:rsidR="00B46953" w:rsidRDefault="00B46953" w:rsidP="009E0AFE">
            <w:pPr>
              <w:pStyle w:val="Heading1"/>
              <w:rPr>
                <w:color w:val="002060"/>
              </w:rPr>
            </w:pPr>
          </w:p>
          <w:p w14:paraId="04B1156F" w14:textId="4BBDC68F" w:rsidR="00B46953" w:rsidRDefault="000C3092" w:rsidP="009E0AFE">
            <w:pPr>
              <w:pStyle w:val="Heading1"/>
              <w:rPr>
                <w:color w:val="002060"/>
              </w:rPr>
            </w:pPr>
            <w:r w:rsidRPr="000C3092">
              <w:rPr>
                <w:color w:val="002060"/>
              </w:rPr>
              <w:drawing>
                <wp:inline distT="0" distB="0" distL="0" distR="0" wp14:anchorId="4A77271A" wp14:editId="5823F167">
                  <wp:extent cx="6309360" cy="537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5379720"/>
                          </a:xfrm>
                          <a:prstGeom prst="rect">
                            <a:avLst/>
                          </a:prstGeom>
                        </pic:spPr>
                      </pic:pic>
                    </a:graphicData>
                  </a:graphic>
                </wp:inline>
              </w:drawing>
            </w:r>
          </w:p>
          <w:p w14:paraId="3D5254BB" w14:textId="77777777" w:rsidR="00B46953" w:rsidRDefault="00B46953" w:rsidP="009E0AFE">
            <w:pPr>
              <w:pStyle w:val="Heading1"/>
              <w:rPr>
                <w:color w:val="002060"/>
              </w:rPr>
            </w:pPr>
          </w:p>
          <w:p w14:paraId="04D67EC6" w14:textId="6FD4446F" w:rsidR="009E0AFE" w:rsidRPr="009E0AFE" w:rsidRDefault="009E0AFE" w:rsidP="009E0AFE">
            <w:pPr>
              <w:pStyle w:val="Heading1"/>
              <w:rPr>
                <w:rFonts w:eastAsiaTheme="minorHAnsi"/>
                <w:color w:val="002060"/>
              </w:rPr>
            </w:pPr>
            <w:r w:rsidRPr="009E0AFE">
              <w:rPr>
                <w:color w:val="002060"/>
              </w:rPr>
              <w:lastRenderedPageBreak/>
              <w:t>Code explanation:</w:t>
            </w:r>
          </w:p>
          <w:p w14:paraId="33CA2435" w14:textId="77777777" w:rsidR="009E0AFE" w:rsidRPr="009E0AFE" w:rsidRDefault="009E0AFE" w:rsidP="009E0AFE">
            <w:pPr>
              <w:rPr>
                <w:b w:val="0"/>
                <w:bCs/>
                <w:color w:val="002060"/>
                <w:sz w:val="24"/>
                <w:szCs w:val="24"/>
                <w:u w:val="single"/>
              </w:rPr>
            </w:pPr>
          </w:p>
          <w:p w14:paraId="6CDBDA85" w14:textId="77777777" w:rsidR="009E0AFE" w:rsidRPr="009E0AFE" w:rsidRDefault="009E0AFE" w:rsidP="009E0AFE">
            <w:pPr>
              <w:pStyle w:val="ListParagraph"/>
              <w:numPr>
                <w:ilvl w:val="0"/>
                <w:numId w:val="1"/>
              </w:numPr>
              <w:rPr>
                <w:b/>
                <w:bCs/>
                <w:color w:val="002060"/>
                <w:sz w:val="36"/>
                <w:szCs w:val="36"/>
                <w:u w:val="single"/>
                <w:lang w:val="en-US"/>
              </w:rPr>
            </w:pPr>
            <w:r w:rsidRPr="009E0AFE">
              <w:rPr>
                <w:b/>
                <w:bCs/>
                <w:color w:val="002060"/>
                <w:sz w:val="36"/>
                <w:szCs w:val="36"/>
                <w:lang w:val="en-US"/>
              </w:rPr>
              <w:t>Some html explanation:</w:t>
            </w:r>
          </w:p>
          <w:p w14:paraId="495B1547" w14:textId="77777777" w:rsidR="009E0AFE" w:rsidRPr="009E0AFE" w:rsidRDefault="009E0AFE" w:rsidP="009E0AFE">
            <w:pPr>
              <w:pStyle w:val="ListParagraph"/>
              <w:numPr>
                <w:ilvl w:val="0"/>
                <w:numId w:val="2"/>
              </w:numPr>
              <w:rPr>
                <w:b/>
                <w:bCs/>
                <w:color w:val="002060"/>
                <w:sz w:val="28"/>
                <w:szCs w:val="28"/>
                <w:lang w:val="en-US"/>
              </w:rPr>
            </w:pPr>
            <w:r w:rsidRPr="009E0AFE">
              <w:rPr>
                <w:b/>
                <w:bCs/>
                <w:color w:val="002060"/>
                <w:sz w:val="28"/>
                <w:szCs w:val="28"/>
                <w:lang w:val="en-US"/>
              </w:rPr>
              <w:t>Header section:</w:t>
            </w:r>
          </w:p>
          <w:p w14:paraId="464C3376" w14:textId="77777777" w:rsidR="009E0AFE" w:rsidRPr="009E0AFE" w:rsidRDefault="009E0AFE" w:rsidP="009E0AFE">
            <w:pPr>
              <w:pStyle w:val="ListParagraph"/>
              <w:ind w:left="1440"/>
              <w:rPr>
                <w:b/>
                <w:bCs/>
                <w:color w:val="002060"/>
                <w:u w:val="single"/>
                <w:lang w:val="en-US"/>
              </w:rPr>
            </w:pPr>
          </w:p>
          <w:p w14:paraId="745F1A91" w14:textId="5088363E" w:rsidR="009E0AFE" w:rsidRPr="009E0AFE" w:rsidRDefault="009E0AFE" w:rsidP="009E0AFE">
            <w:pPr>
              <w:ind w:left="720" w:firstLine="720"/>
              <w:rPr>
                <w:b w:val="0"/>
                <w:color w:val="002060"/>
              </w:rPr>
            </w:pPr>
            <w:r w:rsidRPr="009E0AFE">
              <w:rPr>
                <w:noProof/>
                <w:color w:val="002060"/>
              </w:rPr>
              <w:drawing>
                <wp:inline distT="0" distB="0" distL="0" distR="0" wp14:anchorId="601C4582" wp14:editId="70C4FF6F">
                  <wp:extent cx="3689350" cy="2616200"/>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9350" cy="2616200"/>
                          </a:xfrm>
                          <a:prstGeom prst="rect">
                            <a:avLst/>
                          </a:prstGeom>
                          <a:noFill/>
                          <a:ln>
                            <a:noFill/>
                          </a:ln>
                        </pic:spPr>
                      </pic:pic>
                    </a:graphicData>
                  </a:graphic>
                </wp:inline>
              </w:drawing>
            </w:r>
          </w:p>
          <w:p w14:paraId="7F8B31AC" w14:textId="77777777" w:rsidR="009E0AFE" w:rsidRPr="009E0AFE" w:rsidRDefault="009E0AFE" w:rsidP="009E0AFE">
            <w:pPr>
              <w:rPr>
                <w:color w:val="002060"/>
              </w:rPr>
            </w:pPr>
          </w:p>
          <w:p w14:paraId="19FD7D36" w14:textId="77777777" w:rsidR="009E0AFE" w:rsidRPr="009E0AFE" w:rsidRDefault="009E0AFE" w:rsidP="009E0AFE">
            <w:pPr>
              <w:pStyle w:val="ListParagraph"/>
              <w:numPr>
                <w:ilvl w:val="0"/>
                <w:numId w:val="2"/>
              </w:numPr>
              <w:rPr>
                <w:b/>
                <w:bCs/>
                <w:color w:val="002060"/>
                <w:lang w:val="en-US"/>
              </w:rPr>
            </w:pPr>
            <w:r w:rsidRPr="009406FE">
              <w:rPr>
                <w:b/>
                <w:bCs/>
                <w:color w:val="002060"/>
                <w:sz w:val="28"/>
                <w:szCs w:val="28"/>
                <w:lang w:val="en-US"/>
              </w:rPr>
              <w:t>Menu</w:t>
            </w:r>
            <w:r w:rsidRPr="009E0AFE">
              <w:rPr>
                <w:b/>
                <w:bCs/>
                <w:color w:val="002060"/>
                <w:lang w:val="en-US"/>
              </w:rPr>
              <w:t xml:space="preserve"> Bar section:</w:t>
            </w:r>
          </w:p>
          <w:p w14:paraId="2CB93F7C" w14:textId="77777777" w:rsidR="009E0AFE" w:rsidRPr="009E0AFE" w:rsidRDefault="009E0AFE" w:rsidP="009E0AFE">
            <w:pPr>
              <w:pStyle w:val="ListParagraph"/>
              <w:ind w:left="1440"/>
              <w:rPr>
                <w:b/>
                <w:bCs/>
                <w:color w:val="002060"/>
                <w:lang w:val="en-US"/>
              </w:rPr>
            </w:pPr>
          </w:p>
          <w:p w14:paraId="59C53ABB" w14:textId="62AA8000" w:rsidR="009E0AFE" w:rsidRPr="009E0AFE" w:rsidRDefault="009E0AFE" w:rsidP="009E0AFE">
            <w:pPr>
              <w:pStyle w:val="ListParagraph"/>
              <w:ind w:left="1440"/>
              <w:rPr>
                <w:color w:val="002060"/>
                <w:lang w:val="en-US"/>
              </w:rPr>
            </w:pPr>
            <w:r w:rsidRPr="009E0AFE">
              <w:rPr>
                <w:color w:val="002060"/>
                <w:lang w:val="en-US"/>
              </w:rPr>
              <w:t xml:space="preserve"> </w:t>
            </w:r>
            <w:r w:rsidRPr="009E0AFE">
              <w:rPr>
                <w:noProof/>
                <w:color w:val="002060"/>
                <w:lang w:val="en-US"/>
              </w:rPr>
              <w:drawing>
                <wp:inline distT="0" distB="0" distL="0" distR="0" wp14:anchorId="37A378B9" wp14:editId="5671B145">
                  <wp:extent cx="3697605" cy="23056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7605" cy="2305685"/>
                          </a:xfrm>
                          <a:prstGeom prst="rect">
                            <a:avLst/>
                          </a:prstGeom>
                          <a:noFill/>
                          <a:ln>
                            <a:noFill/>
                          </a:ln>
                        </pic:spPr>
                      </pic:pic>
                    </a:graphicData>
                  </a:graphic>
                </wp:inline>
              </w:drawing>
            </w:r>
          </w:p>
          <w:p w14:paraId="7E6B0B18" w14:textId="77777777" w:rsidR="009E0AFE" w:rsidRPr="009E0AFE" w:rsidRDefault="009E0AFE" w:rsidP="009E0AFE">
            <w:pPr>
              <w:pStyle w:val="ListParagraph"/>
              <w:ind w:left="1440"/>
              <w:rPr>
                <w:color w:val="002060"/>
                <w:lang w:val="en-US"/>
              </w:rPr>
            </w:pPr>
          </w:p>
          <w:p w14:paraId="6B959EE3" w14:textId="77777777" w:rsidR="009E0AFE" w:rsidRPr="009E0AFE" w:rsidRDefault="009E0AFE" w:rsidP="009E0AFE">
            <w:pPr>
              <w:pStyle w:val="ListParagraph"/>
              <w:ind w:left="1440"/>
              <w:rPr>
                <w:color w:val="002060"/>
                <w:lang w:val="en-US"/>
              </w:rPr>
            </w:pPr>
          </w:p>
          <w:p w14:paraId="65FD5E60" w14:textId="77777777" w:rsidR="009E0AFE" w:rsidRPr="009E0AFE" w:rsidRDefault="009E0AFE" w:rsidP="009E0AFE">
            <w:pPr>
              <w:pStyle w:val="ListParagraph"/>
              <w:ind w:left="1440"/>
              <w:rPr>
                <w:color w:val="002060"/>
                <w:lang w:val="en-US"/>
              </w:rPr>
            </w:pPr>
          </w:p>
          <w:p w14:paraId="441A8914" w14:textId="77777777" w:rsidR="009E0AFE" w:rsidRPr="009E0AFE" w:rsidRDefault="009E0AFE" w:rsidP="009E0AFE">
            <w:pPr>
              <w:pStyle w:val="ListParagraph"/>
              <w:ind w:left="1440"/>
              <w:rPr>
                <w:color w:val="002060"/>
                <w:lang w:val="en-US"/>
              </w:rPr>
            </w:pPr>
          </w:p>
          <w:p w14:paraId="490995F0" w14:textId="77777777" w:rsidR="009E0AFE" w:rsidRPr="009E0AFE" w:rsidRDefault="009E0AFE" w:rsidP="009E0AFE">
            <w:pPr>
              <w:pStyle w:val="ListParagraph"/>
              <w:ind w:left="1440"/>
              <w:rPr>
                <w:color w:val="002060"/>
                <w:lang w:val="en-US"/>
              </w:rPr>
            </w:pPr>
          </w:p>
          <w:p w14:paraId="0FC9F195" w14:textId="77777777" w:rsidR="009E0AFE" w:rsidRPr="009E0AFE" w:rsidRDefault="009E0AFE" w:rsidP="009E0AFE">
            <w:pPr>
              <w:pStyle w:val="ListParagraph"/>
              <w:ind w:left="1440"/>
              <w:rPr>
                <w:color w:val="002060"/>
                <w:lang w:val="en-US"/>
              </w:rPr>
            </w:pPr>
          </w:p>
          <w:p w14:paraId="514588FD" w14:textId="77777777" w:rsidR="009E0AFE" w:rsidRPr="009E0AFE" w:rsidRDefault="009E0AFE" w:rsidP="009E0AFE">
            <w:pPr>
              <w:pStyle w:val="ListParagraph"/>
              <w:ind w:left="1440"/>
              <w:rPr>
                <w:color w:val="002060"/>
                <w:lang w:val="en-US"/>
              </w:rPr>
            </w:pPr>
          </w:p>
          <w:p w14:paraId="73A54406" w14:textId="77777777" w:rsidR="009E0AFE" w:rsidRPr="009E0AFE" w:rsidRDefault="009E0AFE" w:rsidP="009E0AFE">
            <w:pPr>
              <w:pStyle w:val="ListParagraph"/>
              <w:ind w:left="1440"/>
              <w:rPr>
                <w:color w:val="002060"/>
                <w:lang w:val="en-US"/>
              </w:rPr>
            </w:pPr>
          </w:p>
          <w:p w14:paraId="262F8C86" w14:textId="77777777" w:rsidR="009E0AFE" w:rsidRPr="009E0AFE" w:rsidRDefault="009E0AFE" w:rsidP="009E0AFE">
            <w:pPr>
              <w:pStyle w:val="ListParagraph"/>
              <w:ind w:left="1440"/>
              <w:rPr>
                <w:color w:val="002060"/>
                <w:lang w:val="en-US"/>
              </w:rPr>
            </w:pPr>
          </w:p>
          <w:p w14:paraId="092EAB5A" w14:textId="62BD3473" w:rsidR="009E0AFE" w:rsidRDefault="009E0AFE" w:rsidP="009E0AFE">
            <w:pPr>
              <w:pStyle w:val="ListParagraph"/>
              <w:numPr>
                <w:ilvl w:val="0"/>
                <w:numId w:val="2"/>
              </w:numPr>
              <w:rPr>
                <w:b/>
                <w:bCs/>
                <w:color w:val="002060"/>
                <w:sz w:val="28"/>
                <w:szCs w:val="28"/>
                <w:lang w:val="en-US"/>
              </w:rPr>
            </w:pPr>
            <w:r w:rsidRPr="009406FE">
              <w:rPr>
                <w:b/>
                <w:bCs/>
                <w:color w:val="002060"/>
                <w:sz w:val="28"/>
                <w:szCs w:val="28"/>
                <w:lang w:val="en-US"/>
              </w:rPr>
              <w:t>Contact section:</w:t>
            </w:r>
          </w:p>
          <w:p w14:paraId="0F920ED3" w14:textId="77777777" w:rsidR="00B46953" w:rsidRPr="009406FE" w:rsidRDefault="00B46953" w:rsidP="00B46953">
            <w:pPr>
              <w:pStyle w:val="ListParagraph"/>
              <w:ind w:left="1440"/>
              <w:rPr>
                <w:b/>
                <w:bCs/>
                <w:color w:val="002060"/>
                <w:sz w:val="28"/>
                <w:szCs w:val="28"/>
                <w:lang w:val="en-US"/>
              </w:rPr>
            </w:pPr>
          </w:p>
          <w:p w14:paraId="5E7057C9" w14:textId="2871F139" w:rsidR="009E0AFE" w:rsidRPr="009E0AFE" w:rsidRDefault="009E0AFE" w:rsidP="009E0AFE">
            <w:pPr>
              <w:pStyle w:val="ListParagraph"/>
              <w:ind w:left="1440"/>
              <w:rPr>
                <w:b/>
                <w:bCs/>
                <w:color w:val="002060"/>
                <w:lang w:val="en-US"/>
              </w:rPr>
            </w:pPr>
            <w:r w:rsidRPr="009E0AFE">
              <w:rPr>
                <w:b/>
                <w:bCs/>
                <w:noProof/>
                <w:color w:val="002060"/>
                <w:lang w:val="en-US"/>
              </w:rPr>
              <w:drawing>
                <wp:inline distT="0" distB="0" distL="0" distR="0" wp14:anchorId="155B2BA6" wp14:editId="4F6673B6">
                  <wp:extent cx="3649345" cy="2353310"/>
                  <wp:effectExtent l="0" t="0" r="825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9345" cy="2353310"/>
                          </a:xfrm>
                          <a:prstGeom prst="rect">
                            <a:avLst/>
                          </a:prstGeom>
                          <a:noFill/>
                          <a:ln>
                            <a:noFill/>
                          </a:ln>
                        </pic:spPr>
                      </pic:pic>
                    </a:graphicData>
                  </a:graphic>
                </wp:inline>
              </w:drawing>
            </w:r>
          </w:p>
          <w:p w14:paraId="16E4ADC9" w14:textId="77777777" w:rsidR="009E0AFE" w:rsidRPr="009E0AFE" w:rsidRDefault="009E0AFE" w:rsidP="009E0AFE">
            <w:pPr>
              <w:pStyle w:val="ListParagraph"/>
              <w:ind w:left="1440"/>
              <w:rPr>
                <w:b/>
                <w:bCs/>
                <w:color w:val="002060"/>
                <w:lang w:val="en-US"/>
              </w:rPr>
            </w:pPr>
          </w:p>
          <w:p w14:paraId="5DEBC3D8" w14:textId="77777777" w:rsidR="009E0AFE" w:rsidRPr="009E0AFE" w:rsidRDefault="009E0AFE" w:rsidP="009E0AFE">
            <w:pPr>
              <w:pStyle w:val="ListParagraph"/>
              <w:ind w:left="1440"/>
              <w:rPr>
                <w:b/>
                <w:bCs/>
                <w:color w:val="002060"/>
                <w:lang w:val="en-US"/>
              </w:rPr>
            </w:pPr>
          </w:p>
          <w:p w14:paraId="1F3920DD" w14:textId="55075760" w:rsidR="009406FE" w:rsidRPr="009406FE" w:rsidRDefault="009E0AFE" w:rsidP="009406FE">
            <w:pPr>
              <w:pStyle w:val="ListParagraph"/>
              <w:numPr>
                <w:ilvl w:val="0"/>
                <w:numId w:val="1"/>
              </w:numPr>
              <w:rPr>
                <w:b/>
                <w:bCs/>
                <w:color w:val="002060"/>
                <w:sz w:val="36"/>
                <w:szCs w:val="36"/>
                <w:lang w:val="en-US"/>
              </w:rPr>
            </w:pPr>
            <w:r w:rsidRPr="009406FE">
              <w:rPr>
                <w:b/>
                <w:bCs/>
                <w:color w:val="002060"/>
                <w:sz w:val="36"/>
                <w:szCs w:val="36"/>
                <w:lang w:val="en-US"/>
              </w:rPr>
              <w:t>Some PHP explanation:</w:t>
            </w:r>
          </w:p>
          <w:p w14:paraId="7FA0650D" w14:textId="27F0F432" w:rsidR="009E0AFE" w:rsidRDefault="009E0AFE" w:rsidP="009E0AFE">
            <w:pPr>
              <w:pStyle w:val="ListParagraph"/>
              <w:numPr>
                <w:ilvl w:val="0"/>
                <w:numId w:val="3"/>
              </w:numPr>
              <w:rPr>
                <w:b/>
                <w:bCs/>
                <w:color w:val="002060"/>
                <w:sz w:val="28"/>
                <w:szCs w:val="28"/>
                <w:lang w:val="en-US"/>
              </w:rPr>
            </w:pPr>
            <w:r w:rsidRPr="009406FE">
              <w:rPr>
                <w:b/>
                <w:bCs/>
                <w:color w:val="002060"/>
                <w:sz w:val="28"/>
                <w:szCs w:val="28"/>
                <w:lang w:val="en-US"/>
              </w:rPr>
              <w:t>Login page:</w:t>
            </w:r>
          </w:p>
          <w:p w14:paraId="61D4F662" w14:textId="77777777" w:rsidR="009406FE" w:rsidRPr="009406FE" w:rsidRDefault="009406FE" w:rsidP="009406FE">
            <w:pPr>
              <w:pStyle w:val="ListParagraph"/>
              <w:ind w:left="1080"/>
              <w:rPr>
                <w:b/>
                <w:bCs/>
                <w:color w:val="002060"/>
                <w:sz w:val="28"/>
                <w:szCs w:val="28"/>
                <w:lang w:val="en-US"/>
              </w:rPr>
            </w:pPr>
          </w:p>
          <w:p w14:paraId="47519EFB" w14:textId="2BDB1EA3" w:rsidR="009E0AFE" w:rsidRPr="009E0AFE" w:rsidRDefault="009E0AFE" w:rsidP="009E0AFE">
            <w:pPr>
              <w:ind w:left="720" w:firstLine="720"/>
              <w:rPr>
                <w:b w:val="0"/>
                <w:bCs/>
                <w:color w:val="002060"/>
              </w:rPr>
            </w:pPr>
            <w:r w:rsidRPr="009E0AFE">
              <w:rPr>
                <w:noProof/>
                <w:color w:val="002060"/>
              </w:rPr>
              <w:drawing>
                <wp:inline distT="0" distB="0" distL="0" distR="0" wp14:anchorId="65A63BFF" wp14:editId="58B17B7C">
                  <wp:extent cx="3697605" cy="26479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7605" cy="2647950"/>
                          </a:xfrm>
                          <a:prstGeom prst="rect">
                            <a:avLst/>
                          </a:prstGeom>
                          <a:noFill/>
                          <a:ln>
                            <a:noFill/>
                          </a:ln>
                        </pic:spPr>
                      </pic:pic>
                    </a:graphicData>
                  </a:graphic>
                </wp:inline>
              </w:drawing>
            </w:r>
          </w:p>
          <w:p w14:paraId="214CD562" w14:textId="620A36D9" w:rsidR="009E0AFE" w:rsidRPr="009E0AFE" w:rsidRDefault="009E0AFE" w:rsidP="009E0AFE">
            <w:pPr>
              <w:ind w:left="720" w:firstLine="720"/>
              <w:rPr>
                <w:b w:val="0"/>
                <w:bCs/>
                <w:color w:val="002060"/>
              </w:rPr>
            </w:pPr>
          </w:p>
          <w:p w14:paraId="3CE71865" w14:textId="15AFD039" w:rsidR="009E0AFE" w:rsidRDefault="009E0AFE" w:rsidP="009E0AFE">
            <w:pPr>
              <w:rPr>
                <w:b w:val="0"/>
                <w:bCs/>
                <w:color w:val="002060"/>
              </w:rPr>
            </w:pPr>
          </w:p>
          <w:p w14:paraId="14D3E616" w14:textId="202EA97E" w:rsidR="009406FE" w:rsidRDefault="009406FE" w:rsidP="009E0AFE">
            <w:pPr>
              <w:rPr>
                <w:b w:val="0"/>
                <w:bCs/>
                <w:color w:val="002060"/>
              </w:rPr>
            </w:pPr>
          </w:p>
          <w:p w14:paraId="392915E6" w14:textId="7839EB33" w:rsidR="009406FE" w:rsidRDefault="009406FE" w:rsidP="009E0AFE">
            <w:pPr>
              <w:rPr>
                <w:b w:val="0"/>
                <w:bCs/>
                <w:color w:val="002060"/>
              </w:rPr>
            </w:pPr>
          </w:p>
          <w:p w14:paraId="6100EAC7" w14:textId="7B3BB9D1" w:rsidR="009406FE" w:rsidRDefault="009406FE" w:rsidP="009E0AFE">
            <w:pPr>
              <w:rPr>
                <w:b w:val="0"/>
                <w:bCs/>
                <w:color w:val="002060"/>
              </w:rPr>
            </w:pPr>
          </w:p>
          <w:p w14:paraId="3D548BD9" w14:textId="6F85E6A9" w:rsidR="009406FE" w:rsidRDefault="009406FE" w:rsidP="009E0AFE">
            <w:pPr>
              <w:rPr>
                <w:b w:val="0"/>
                <w:bCs/>
                <w:color w:val="002060"/>
              </w:rPr>
            </w:pPr>
          </w:p>
          <w:p w14:paraId="7EEED1A2" w14:textId="77777777" w:rsidR="009406FE" w:rsidRPr="009E0AFE" w:rsidRDefault="009406FE" w:rsidP="009E0AFE">
            <w:pPr>
              <w:rPr>
                <w:b w:val="0"/>
                <w:bCs/>
                <w:color w:val="002060"/>
              </w:rPr>
            </w:pPr>
          </w:p>
          <w:p w14:paraId="1BA2CE0C" w14:textId="2AED37F4" w:rsidR="009E0AFE" w:rsidRPr="009406FE" w:rsidRDefault="009E0AFE" w:rsidP="009E0AFE">
            <w:pPr>
              <w:pStyle w:val="ListParagraph"/>
              <w:numPr>
                <w:ilvl w:val="0"/>
                <w:numId w:val="3"/>
              </w:numPr>
              <w:rPr>
                <w:b/>
                <w:bCs/>
                <w:color w:val="002060"/>
                <w:sz w:val="28"/>
                <w:szCs w:val="28"/>
                <w:lang w:val="en-US"/>
              </w:rPr>
            </w:pPr>
            <w:r w:rsidRPr="009406FE">
              <w:rPr>
                <w:b/>
                <w:bCs/>
                <w:color w:val="002060"/>
                <w:sz w:val="28"/>
                <w:szCs w:val="28"/>
                <w:lang w:val="en-US"/>
              </w:rPr>
              <w:t>Logout:</w:t>
            </w:r>
          </w:p>
          <w:p w14:paraId="6988481B" w14:textId="77777777" w:rsidR="009406FE" w:rsidRPr="009E0AFE" w:rsidRDefault="009406FE" w:rsidP="009406FE">
            <w:pPr>
              <w:pStyle w:val="ListParagraph"/>
              <w:ind w:left="1080"/>
              <w:rPr>
                <w:b/>
                <w:bCs/>
                <w:color w:val="002060"/>
                <w:lang w:val="en-US"/>
              </w:rPr>
            </w:pPr>
          </w:p>
          <w:p w14:paraId="4FC753BD" w14:textId="52920F9E" w:rsidR="009E0AFE" w:rsidRDefault="009E0AFE" w:rsidP="009E0AFE">
            <w:pPr>
              <w:pStyle w:val="ListParagraph"/>
              <w:ind w:left="1080" w:firstLine="360"/>
              <w:rPr>
                <w:b/>
                <w:bCs/>
                <w:color w:val="002060"/>
                <w:lang w:val="en-US"/>
              </w:rPr>
            </w:pPr>
            <w:r w:rsidRPr="009E0AFE">
              <w:rPr>
                <w:b/>
                <w:bCs/>
                <w:noProof/>
                <w:color w:val="002060"/>
                <w:lang w:val="en-US"/>
              </w:rPr>
              <w:drawing>
                <wp:inline distT="0" distB="0" distL="0" distR="0" wp14:anchorId="3558846C" wp14:editId="510A2F0A">
                  <wp:extent cx="3689350" cy="190817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350" cy="1908175"/>
                          </a:xfrm>
                          <a:prstGeom prst="rect">
                            <a:avLst/>
                          </a:prstGeom>
                          <a:noFill/>
                          <a:ln>
                            <a:noFill/>
                          </a:ln>
                        </pic:spPr>
                      </pic:pic>
                    </a:graphicData>
                  </a:graphic>
                </wp:inline>
              </w:drawing>
            </w:r>
          </w:p>
          <w:p w14:paraId="486DF092" w14:textId="3CB2F884" w:rsidR="009406FE" w:rsidRDefault="009406FE" w:rsidP="009E0AFE">
            <w:pPr>
              <w:pStyle w:val="ListParagraph"/>
              <w:ind w:left="1080" w:firstLine="360"/>
              <w:rPr>
                <w:b/>
                <w:bCs/>
                <w:color w:val="002060"/>
                <w:lang w:val="en-US"/>
              </w:rPr>
            </w:pPr>
          </w:p>
          <w:p w14:paraId="38F4B3E0" w14:textId="1EA55CA3" w:rsidR="009406FE" w:rsidRDefault="009406FE" w:rsidP="009E0AFE">
            <w:pPr>
              <w:pStyle w:val="ListParagraph"/>
              <w:ind w:left="1080" w:firstLine="360"/>
              <w:rPr>
                <w:b/>
                <w:bCs/>
                <w:color w:val="002060"/>
                <w:lang w:val="en-US"/>
              </w:rPr>
            </w:pPr>
          </w:p>
          <w:p w14:paraId="48DF9EE6" w14:textId="77777777" w:rsidR="009406FE" w:rsidRPr="009406FE" w:rsidRDefault="009406FE" w:rsidP="009E0AFE">
            <w:pPr>
              <w:pStyle w:val="ListParagraph"/>
              <w:ind w:left="1080" w:firstLine="360"/>
              <w:rPr>
                <w:b/>
                <w:bCs/>
                <w:color w:val="002060"/>
                <w:sz w:val="28"/>
                <w:szCs w:val="28"/>
                <w:lang w:val="en-US"/>
              </w:rPr>
            </w:pPr>
          </w:p>
          <w:p w14:paraId="2CE44809" w14:textId="2C43240D" w:rsidR="009E0AFE" w:rsidRPr="009406FE" w:rsidRDefault="009E0AFE" w:rsidP="009E0AFE">
            <w:pPr>
              <w:pStyle w:val="ListParagraph"/>
              <w:numPr>
                <w:ilvl w:val="0"/>
                <w:numId w:val="3"/>
              </w:numPr>
              <w:rPr>
                <w:b/>
                <w:bCs/>
                <w:color w:val="002060"/>
                <w:sz w:val="28"/>
                <w:szCs w:val="28"/>
                <w:lang w:val="en-US"/>
              </w:rPr>
            </w:pPr>
            <w:r w:rsidRPr="009406FE">
              <w:rPr>
                <w:b/>
                <w:bCs/>
                <w:color w:val="002060"/>
                <w:sz w:val="28"/>
                <w:szCs w:val="28"/>
                <w:lang w:val="en-US"/>
              </w:rPr>
              <w:t>Connecting Database:</w:t>
            </w:r>
          </w:p>
          <w:p w14:paraId="2B896FC8" w14:textId="77777777" w:rsidR="009406FE" w:rsidRPr="009406FE" w:rsidRDefault="009406FE" w:rsidP="009406FE">
            <w:pPr>
              <w:rPr>
                <w:bCs/>
                <w:color w:val="002060"/>
              </w:rPr>
            </w:pPr>
          </w:p>
          <w:p w14:paraId="4CAC5AF5" w14:textId="5EF99CBE" w:rsidR="009E0AFE" w:rsidRPr="009E0AFE" w:rsidRDefault="009E0AFE" w:rsidP="009E0AFE">
            <w:pPr>
              <w:pStyle w:val="ListParagraph"/>
              <w:ind w:left="1080" w:firstLine="360"/>
              <w:rPr>
                <w:b/>
                <w:bCs/>
                <w:color w:val="002060"/>
                <w:lang w:val="en-US"/>
              </w:rPr>
            </w:pPr>
            <w:r w:rsidRPr="009E0AFE">
              <w:rPr>
                <w:b/>
                <w:bCs/>
                <w:noProof/>
                <w:color w:val="002060"/>
                <w:lang w:val="en-US"/>
              </w:rPr>
              <w:drawing>
                <wp:inline distT="0" distB="0" distL="0" distR="0" wp14:anchorId="1FDCF475" wp14:editId="469C36DF">
                  <wp:extent cx="3617595" cy="1924050"/>
                  <wp:effectExtent l="0" t="0" r="190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7595" cy="1924050"/>
                          </a:xfrm>
                          <a:prstGeom prst="rect">
                            <a:avLst/>
                          </a:prstGeom>
                          <a:noFill/>
                          <a:ln>
                            <a:noFill/>
                          </a:ln>
                        </pic:spPr>
                      </pic:pic>
                    </a:graphicData>
                  </a:graphic>
                </wp:inline>
              </w:drawing>
            </w:r>
          </w:p>
          <w:p w14:paraId="0B2A531B" w14:textId="4BC86454" w:rsidR="009E0AFE" w:rsidRDefault="009E0AFE" w:rsidP="009E0AFE">
            <w:pPr>
              <w:pStyle w:val="ListParagraph"/>
              <w:ind w:left="1080" w:firstLine="360"/>
              <w:rPr>
                <w:b/>
                <w:bCs/>
                <w:color w:val="002060"/>
                <w:sz w:val="28"/>
                <w:szCs w:val="28"/>
                <w:lang w:val="en-US"/>
              </w:rPr>
            </w:pPr>
          </w:p>
          <w:p w14:paraId="61BDD0DE" w14:textId="4A02B322" w:rsidR="009406FE" w:rsidRDefault="009406FE" w:rsidP="009E0AFE">
            <w:pPr>
              <w:pStyle w:val="ListParagraph"/>
              <w:ind w:left="1080" w:firstLine="360"/>
              <w:rPr>
                <w:b/>
                <w:bCs/>
                <w:color w:val="002060"/>
                <w:sz w:val="28"/>
                <w:szCs w:val="28"/>
                <w:lang w:val="en-US"/>
              </w:rPr>
            </w:pPr>
          </w:p>
          <w:p w14:paraId="649EFB10" w14:textId="42127B3D" w:rsidR="009406FE" w:rsidRDefault="009406FE" w:rsidP="009E0AFE">
            <w:pPr>
              <w:pStyle w:val="ListParagraph"/>
              <w:ind w:left="1080" w:firstLine="360"/>
              <w:rPr>
                <w:b/>
                <w:bCs/>
                <w:color w:val="002060"/>
                <w:sz w:val="28"/>
                <w:szCs w:val="28"/>
                <w:lang w:val="en-US"/>
              </w:rPr>
            </w:pPr>
          </w:p>
          <w:p w14:paraId="5A0EB89D" w14:textId="01CD36A1" w:rsidR="009406FE" w:rsidRDefault="009406FE" w:rsidP="009E0AFE">
            <w:pPr>
              <w:pStyle w:val="ListParagraph"/>
              <w:ind w:left="1080" w:firstLine="360"/>
              <w:rPr>
                <w:b/>
                <w:bCs/>
                <w:color w:val="002060"/>
                <w:sz w:val="28"/>
                <w:szCs w:val="28"/>
                <w:lang w:val="en-US"/>
              </w:rPr>
            </w:pPr>
          </w:p>
          <w:p w14:paraId="38B57EED" w14:textId="25D32C08" w:rsidR="009406FE" w:rsidRDefault="009406FE" w:rsidP="009E0AFE">
            <w:pPr>
              <w:pStyle w:val="ListParagraph"/>
              <w:ind w:left="1080" w:firstLine="360"/>
              <w:rPr>
                <w:b/>
                <w:bCs/>
                <w:color w:val="002060"/>
                <w:sz w:val="28"/>
                <w:szCs w:val="28"/>
                <w:lang w:val="en-US"/>
              </w:rPr>
            </w:pPr>
          </w:p>
          <w:p w14:paraId="314D08E5" w14:textId="735B18CC" w:rsidR="009406FE" w:rsidRDefault="009406FE" w:rsidP="009E0AFE">
            <w:pPr>
              <w:pStyle w:val="ListParagraph"/>
              <w:ind w:left="1080" w:firstLine="360"/>
              <w:rPr>
                <w:b/>
                <w:bCs/>
                <w:color w:val="002060"/>
                <w:sz w:val="28"/>
                <w:szCs w:val="28"/>
                <w:lang w:val="en-US"/>
              </w:rPr>
            </w:pPr>
          </w:p>
          <w:p w14:paraId="08D341A0" w14:textId="2B893FD0" w:rsidR="009406FE" w:rsidRDefault="009406FE" w:rsidP="009E0AFE">
            <w:pPr>
              <w:pStyle w:val="ListParagraph"/>
              <w:ind w:left="1080" w:firstLine="360"/>
              <w:rPr>
                <w:b/>
                <w:bCs/>
                <w:color w:val="002060"/>
                <w:sz w:val="28"/>
                <w:szCs w:val="28"/>
                <w:lang w:val="en-US"/>
              </w:rPr>
            </w:pPr>
          </w:p>
          <w:p w14:paraId="4B61DA3D" w14:textId="03FE4189" w:rsidR="009406FE" w:rsidRDefault="009406FE" w:rsidP="009E0AFE">
            <w:pPr>
              <w:pStyle w:val="ListParagraph"/>
              <w:ind w:left="1080" w:firstLine="360"/>
              <w:rPr>
                <w:b/>
                <w:bCs/>
                <w:color w:val="002060"/>
                <w:sz w:val="28"/>
                <w:szCs w:val="28"/>
                <w:lang w:val="en-US"/>
              </w:rPr>
            </w:pPr>
          </w:p>
          <w:p w14:paraId="4C24E369" w14:textId="3E35074A" w:rsidR="009406FE" w:rsidRDefault="009406FE" w:rsidP="009E0AFE">
            <w:pPr>
              <w:pStyle w:val="ListParagraph"/>
              <w:ind w:left="1080" w:firstLine="360"/>
              <w:rPr>
                <w:b/>
                <w:bCs/>
                <w:color w:val="002060"/>
                <w:sz w:val="28"/>
                <w:szCs w:val="28"/>
                <w:lang w:val="en-US"/>
              </w:rPr>
            </w:pPr>
          </w:p>
          <w:p w14:paraId="13657B0D" w14:textId="372E5B0B" w:rsidR="009406FE" w:rsidRDefault="009406FE" w:rsidP="009E0AFE">
            <w:pPr>
              <w:pStyle w:val="ListParagraph"/>
              <w:ind w:left="1080" w:firstLine="360"/>
              <w:rPr>
                <w:b/>
                <w:bCs/>
                <w:color w:val="002060"/>
                <w:sz w:val="28"/>
                <w:szCs w:val="28"/>
                <w:lang w:val="en-US"/>
              </w:rPr>
            </w:pPr>
          </w:p>
          <w:p w14:paraId="08678D1E" w14:textId="079D5C64" w:rsidR="009406FE" w:rsidRDefault="009406FE" w:rsidP="009E0AFE">
            <w:pPr>
              <w:pStyle w:val="ListParagraph"/>
              <w:ind w:left="1080" w:firstLine="360"/>
              <w:rPr>
                <w:b/>
                <w:bCs/>
                <w:color w:val="002060"/>
                <w:sz w:val="28"/>
                <w:szCs w:val="28"/>
                <w:lang w:val="en-US"/>
              </w:rPr>
            </w:pPr>
          </w:p>
          <w:p w14:paraId="3AEE2D6A" w14:textId="5E51011D" w:rsidR="009406FE" w:rsidRDefault="009406FE" w:rsidP="009E0AFE">
            <w:pPr>
              <w:pStyle w:val="ListParagraph"/>
              <w:ind w:left="1080" w:firstLine="360"/>
              <w:rPr>
                <w:b/>
                <w:bCs/>
                <w:color w:val="002060"/>
                <w:sz w:val="28"/>
                <w:szCs w:val="28"/>
                <w:lang w:val="en-US"/>
              </w:rPr>
            </w:pPr>
          </w:p>
          <w:p w14:paraId="64A4ABEC" w14:textId="77777777" w:rsidR="009406FE" w:rsidRPr="009406FE" w:rsidRDefault="009406FE" w:rsidP="009E0AFE">
            <w:pPr>
              <w:pStyle w:val="ListParagraph"/>
              <w:ind w:left="1080" w:firstLine="360"/>
              <w:rPr>
                <w:b/>
                <w:bCs/>
                <w:color w:val="002060"/>
                <w:sz w:val="28"/>
                <w:szCs w:val="28"/>
                <w:lang w:val="en-US"/>
              </w:rPr>
            </w:pPr>
          </w:p>
          <w:p w14:paraId="71C2EE13" w14:textId="45DFB48C" w:rsidR="009E0AFE" w:rsidRPr="00C37680" w:rsidRDefault="009E0AFE" w:rsidP="009E0AFE">
            <w:pPr>
              <w:pStyle w:val="ListParagraph"/>
              <w:numPr>
                <w:ilvl w:val="0"/>
                <w:numId w:val="3"/>
              </w:numPr>
              <w:rPr>
                <w:b/>
                <w:bCs/>
                <w:color w:val="002060"/>
                <w:sz w:val="28"/>
                <w:szCs w:val="28"/>
                <w:lang w:val="en-US"/>
              </w:rPr>
            </w:pPr>
            <w:r w:rsidRPr="00C37680">
              <w:rPr>
                <w:b/>
                <w:bCs/>
                <w:color w:val="002060"/>
                <w:sz w:val="28"/>
                <w:szCs w:val="28"/>
                <w:lang w:val="en-US"/>
              </w:rPr>
              <w:lastRenderedPageBreak/>
              <w:t>Link DB to code and extract data from it:</w:t>
            </w:r>
          </w:p>
          <w:p w14:paraId="321E3447" w14:textId="77777777" w:rsidR="009406FE" w:rsidRPr="009E0AFE" w:rsidRDefault="009406FE" w:rsidP="009406FE">
            <w:pPr>
              <w:pStyle w:val="ListParagraph"/>
              <w:ind w:left="1080"/>
              <w:rPr>
                <w:b/>
                <w:bCs/>
                <w:color w:val="002060"/>
                <w:lang w:val="en-US"/>
              </w:rPr>
            </w:pPr>
          </w:p>
          <w:p w14:paraId="5E3442BD" w14:textId="1C645647" w:rsidR="009E0AFE" w:rsidRDefault="009E0AFE" w:rsidP="009E0AFE">
            <w:pPr>
              <w:pStyle w:val="ListParagraph"/>
              <w:ind w:left="1080" w:firstLine="360"/>
              <w:rPr>
                <w:b/>
                <w:bCs/>
                <w:color w:val="002060"/>
                <w:lang w:val="en-US"/>
              </w:rPr>
            </w:pPr>
            <w:r w:rsidRPr="009E0AFE">
              <w:rPr>
                <w:b/>
                <w:bCs/>
                <w:noProof/>
                <w:color w:val="002060"/>
                <w:lang w:val="en-US"/>
              </w:rPr>
              <w:drawing>
                <wp:inline distT="0" distB="0" distL="0" distR="0" wp14:anchorId="7A9B0272" wp14:editId="08B7C3EE">
                  <wp:extent cx="3609975" cy="2075180"/>
                  <wp:effectExtent l="0" t="0" r="9525"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9975" cy="2075180"/>
                          </a:xfrm>
                          <a:prstGeom prst="rect">
                            <a:avLst/>
                          </a:prstGeom>
                          <a:noFill/>
                          <a:ln>
                            <a:noFill/>
                          </a:ln>
                        </pic:spPr>
                      </pic:pic>
                    </a:graphicData>
                  </a:graphic>
                </wp:inline>
              </w:drawing>
            </w:r>
          </w:p>
          <w:p w14:paraId="504E9797" w14:textId="721A65BA" w:rsidR="009406FE" w:rsidRDefault="009406FE" w:rsidP="009E0AFE">
            <w:pPr>
              <w:pStyle w:val="ListParagraph"/>
              <w:ind w:left="1080" w:firstLine="360"/>
              <w:rPr>
                <w:b/>
                <w:bCs/>
                <w:color w:val="002060"/>
                <w:lang w:val="en-US"/>
              </w:rPr>
            </w:pPr>
          </w:p>
          <w:p w14:paraId="79BD83A8" w14:textId="7670C43B" w:rsidR="009406FE" w:rsidRDefault="009406FE" w:rsidP="009E0AFE">
            <w:pPr>
              <w:pStyle w:val="ListParagraph"/>
              <w:ind w:left="1080" w:firstLine="360"/>
              <w:rPr>
                <w:b/>
                <w:bCs/>
                <w:color w:val="002060"/>
                <w:lang w:val="en-US"/>
              </w:rPr>
            </w:pPr>
          </w:p>
          <w:p w14:paraId="5F25038B" w14:textId="77777777" w:rsidR="009406FE" w:rsidRPr="009E0AFE" w:rsidRDefault="009406FE" w:rsidP="009E0AFE">
            <w:pPr>
              <w:pStyle w:val="ListParagraph"/>
              <w:ind w:left="1080" w:firstLine="360"/>
              <w:rPr>
                <w:b/>
                <w:bCs/>
                <w:color w:val="002060"/>
                <w:lang w:val="en-US"/>
              </w:rPr>
            </w:pPr>
          </w:p>
          <w:p w14:paraId="15F145F9" w14:textId="445FA474" w:rsidR="009E0AFE" w:rsidRPr="009E0AFE" w:rsidRDefault="009E0AFE" w:rsidP="009E0AFE">
            <w:pPr>
              <w:pStyle w:val="ListParagraph"/>
              <w:ind w:left="1080" w:firstLine="360"/>
              <w:rPr>
                <w:b/>
                <w:bCs/>
                <w:color w:val="002060"/>
                <w:lang w:val="en-US"/>
              </w:rPr>
            </w:pPr>
            <w:r w:rsidRPr="009E0AFE">
              <w:rPr>
                <w:b/>
                <w:bCs/>
                <w:noProof/>
                <w:color w:val="002060"/>
                <w:lang w:val="en-US"/>
              </w:rPr>
              <w:drawing>
                <wp:inline distT="0" distB="0" distL="0" distR="0" wp14:anchorId="27B9B65E" wp14:editId="194342A0">
                  <wp:extent cx="3617595" cy="2377440"/>
                  <wp:effectExtent l="0" t="0" r="1905"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7595" cy="2377440"/>
                          </a:xfrm>
                          <a:prstGeom prst="rect">
                            <a:avLst/>
                          </a:prstGeom>
                          <a:noFill/>
                          <a:ln>
                            <a:noFill/>
                          </a:ln>
                        </pic:spPr>
                      </pic:pic>
                    </a:graphicData>
                  </a:graphic>
                </wp:inline>
              </w:drawing>
            </w:r>
          </w:p>
          <w:p w14:paraId="641617DA" w14:textId="77777777" w:rsidR="009E0AFE" w:rsidRPr="009E0AFE" w:rsidRDefault="009E0AFE" w:rsidP="009E0AFE">
            <w:pPr>
              <w:rPr>
                <w:b w:val="0"/>
                <w:bCs/>
                <w:color w:val="002060"/>
              </w:rPr>
            </w:pPr>
            <w:r w:rsidRPr="009E0AFE">
              <w:rPr>
                <w:b w:val="0"/>
                <w:bCs/>
                <w:color w:val="002060"/>
              </w:rPr>
              <w:tab/>
            </w:r>
          </w:p>
          <w:p w14:paraId="3E9E0174" w14:textId="77777777" w:rsidR="009E0AFE" w:rsidRPr="009E0AFE" w:rsidRDefault="009E0AFE" w:rsidP="009E0AFE">
            <w:pPr>
              <w:rPr>
                <w:b w:val="0"/>
                <w:bCs/>
                <w:color w:val="002060"/>
              </w:rPr>
            </w:pPr>
          </w:p>
          <w:p w14:paraId="4EAA9143" w14:textId="77777777" w:rsidR="009E0AFE" w:rsidRPr="009E0AFE" w:rsidRDefault="009E0AFE" w:rsidP="009E0AFE">
            <w:pPr>
              <w:rPr>
                <w:b w:val="0"/>
                <w:bCs/>
                <w:color w:val="002060"/>
              </w:rPr>
            </w:pPr>
          </w:p>
          <w:p w14:paraId="0093942E" w14:textId="77777777" w:rsidR="009E0AFE" w:rsidRPr="009E0AFE" w:rsidRDefault="009E0AFE" w:rsidP="009E0AFE">
            <w:pPr>
              <w:rPr>
                <w:b w:val="0"/>
                <w:bCs/>
                <w:color w:val="002060"/>
              </w:rPr>
            </w:pPr>
          </w:p>
          <w:p w14:paraId="38A85E36" w14:textId="77777777" w:rsidR="009E0AFE" w:rsidRPr="009E0AFE" w:rsidRDefault="009E0AFE" w:rsidP="009E0AFE">
            <w:pPr>
              <w:rPr>
                <w:b w:val="0"/>
                <w:bCs/>
                <w:color w:val="002060"/>
              </w:rPr>
            </w:pPr>
          </w:p>
          <w:p w14:paraId="2E330B9F" w14:textId="32073829" w:rsidR="009E0AFE" w:rsidRDefault="009E0AFE" w:rsidP="009E0AFE">
            <w:pPr>
              <w:rPr>
                <w:b w:val="0"/>
                <w:bCs/>
                <w:color w:val="002060"/>
              </w:rPr>
            </w:pPr>
          </w:p>
          <w:p w14:paraId="5A024546" w14:textId="24287A1B" w:rsidR="009406FE" w:rsidRDefault="009406FE" w:rsidP="009E0AFE">
            <w:pPr>
              <w:rPr>
                <w:b w:val="0"/>
                <w:bCs/>
                <w:color w:val="002060"/>
              </w:rPr>
            </w:pPr>
          </w:p>
          <w:p w14:paraId="3FE111F6" w14:textId="387ACE07" w:rsidR="009406FE" w:rsidRDefault="009406FE" w:rsidP="009E0AFE">
            <w:pPr>
              <w:rPr>
                <w:b w:val="0"/>
                <w:bCs/>
                <w:color w:val="002060"/>
              </w:rPr>
            </w:pPr>
          </w:p>
          <w:p w14:paraId="5A3EBD34" w14:textId="33ED6BDA" w:rsidR="009406FE" w:rsidRDefault="009406FE" w:rsidP="009E0AFE">
            <w:pPr>
              <w:rPr>
                <w:b w:val="0"/>
                <w:bCs/>
                <w:color w:val="002060"/>
              </w:rPr>
            </w:pPr>
          </w:p>
          <w:p w14:paraId="364F5C9E" w14:textId="1DA0EBBF" w:rsidR="009406FE" w:rsidRDefault="009406FE" w:rsidP="009E0AFE">
            <w:pPr>
              <w:rPr>
                <w:b w:val="0"/>
                <w:bCs/>
                <w:color w:val="002060"/>
              </w:rPr>
            </w:pPr>
          </w:p>
          <w:p w14:paraId="4180C9C4" w14:textId="04C933B5" w:rsidR="009406FE" w:rsidRDefault="009406FE" w:rsidP="009E0AFE">
            <w:pPr>
              <w:rPr>
                <w:b w:val="0"/>
                <w:bCs/>
                <w:color w:val="002060"/>
              </w:rPr>
            </w:pPr>
          </w:p>
          <w:p w14:paraId="35D14F84" w14:textId="77777777" w:rsidR="009406FE" w:rsidRPr="009E0AFE" w:rsidRDefault="009406FE" w:rsidP="009E0AFE">
            <w:pPr>
              <w:rPr>
                <w:b w:val="0"/>
                <w:bCs/>
                <w:color w:val="002060"/>
              </w:rPr>
            </w:pPr>
          </w:p>
          <w:p w14:paraId="77519512" w14:textId="77777777" w:rsidR="009E0AFE" w:rsidRPr="009406FE" w:rsidRDefault="009E0AFE" w:rsidP="009E0AFE">
            <w:pPr>
              <w:ind w:left="720"/>
              <w:rPr>
                <w:color w:val="002060"/>
              </w:rPr>
            </w:pPr>
            <w:r w:rsidRPr="009406FE">
              <w:rPr>
                <w:color w:val="002060"/>
              </w:rPr>
              <w:lastRenderedPageBreak/>
              <w:t xml:space="preserve">The preview of how the data will </w:t>
            </w:r>
            <w:proofErr w:type="gramStart"/>
            <w:r w:rsidRPr="009406FE">
              <w:rPr>
                <w:color w:val="002060"/>
              </w:rPr>
              <w:t>appear :</w:t>
            </w:r>
            <w:proofErr w:type="gramEnd"/>
          </w:p>
          <w:p w14:paraId="0FD0CA3B" w14:textId="77777777" w:rsidR="009E0AFE" w:rsidRPr="009E0AFE" w:rsidRDefault="009E0AFE" w:rsidP="009E0AFE">
            <w:pPr>
              <w:rPr>
                <w:b w:val="0"/>
                <w:bCs/>
                <w:color w:val="002060"/>
              </w:rPr>
            </w:pPr>
          </w:p>
          <w:p w14:paraId="57EAE21E" w14:textId="6618ED73" w:rsidR="009E0AFE" w:rsidRDefault="009E0AFE" w:rsidP="009E0AFE">
            <w:pPr>
              <w:ind w:left="720" w:firstLine="720"/>
              <w:rPr>
                <w:b w:val="0"/>
                <w:bCs/>
                <w:color w:val="002060"/>
              </w:rPr>
            </w:pPr>
            <w:r w:rsidRPr="009E0AFE">
              <w:rPr>
                <w:noProof/>
                <w:color w:val="002060"/>
              </w:rPr>
              <w:drawing>
                <wp:inline distT="0" distB="0" distL="0" distR="0" wp14:anchorId="1A95FDCE" wp14:editId="29F7DA19">
                  <wp:extent cx="3045460" cy="2305685"/>
                  <wp:effectExtent l="0" t="0" r="254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websit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5460" cy="2305685"/>
                          </a:xfrm>
                          <a:prstGeom prst="rect">
                            <a:avLst/>
                          </a:prstGeom>
                          <a:noFill/>
                          <a:ln>
                            <a:noFill/>
                          </a:ln>
                        </pic:spPr>
                      </pic:pic>
                    </a:graphicData>
                  </a:graphic>
                </wp:inline>
              </w:drawing>
            </w:r>
          </w:p>
          <w:p w14:paraId="655A4BD6" w14:textId="77777777" w:rsidR="00C37680" w:rsidRPr="009E0AFE" w:rsidRDefault="00C37680" w:rsidP="009E0AFE">
            <w:pPr>
              <w:ind w:left="720" w:firstLine="720"/>
              <w:rPr>
                <w:b w:val="0"/>
                <w:bCs/>
                <w:color w:val="002060"/>
              </w:rPr>
            </w:pPr>
          </w:p>
          <w:p w14:paraId="68F18AF0" w14:textId="77777777" w:rsidR="009E0AFE" w:rsidRPr="009406FE" w:rsidRDefault="009E0AFE" w:rsidP="009E0AFE">
            <w:pPr>
              <w:pStyle w:val="ListParagraph"/>
              <w:ind w:left="1080" w:firstLine="360"/>
              <w:rPr>
                <w:b/>
                <w:bCs/>
                <w:color w:val="002060"/>
                <w:sz w:val="28"/>
                <w:szCs w:val="28"/>
                <w:lang w:val="en-US"/>
              </w:rPr>
            </w:pPr>
          </w:p>
          <w:p w14:paraId="156C0490" w14:textId="0DA7DFBB" w:rsidR="009E0AFE" w:rsidRDefault="009E0AFE" w:rsidP="009E0AFE">
            <w:pPr>
              <w:pStyle w:val="ListParagraph"/>
              <w:numPr>
                <w:ilvl w:val="0"/>
                <w:numId w:val="3"/>
              </w:numPr>
              <w:rPr>
                <w:b/>
                <w:bCs/>
                <w:color w:val="002060"/>
                <w:sz w:val="28"/>
                <w:szCs w:val="28"/>
                <w:lang w:val="en-US"/>
              </w:rPr>
            </w:pPr>
            <w:r w:rsidRPr="009406FE">
              <w:rPr>
                <w:b/>
                <w:bCs/>
                <w:color w:val="002060"/>
                <w:sz w:val="28"/>
                <w:szCs w:val="28"/>
                <w:lang w:val="en-US"/>
              </w:rPr>
              <w:t>Reset password:</w:t>
            </w:r>
          </w:p>
          <w:p w14:paraId="7C3EB9EF" w14:textId="77777777" w:rsidR="009406FE" w:rsidRPr="009406FE" w:rsidRDefault="009406FE" w:rsidP="009406FE">
            <w:pPr>
              <w:pStyle w:val="ListParagraph"/>
              <w:ind w:left="1080"/>
              <w:rPr>
                <w:b/>
                <w:bCs/>
                <w:color w:val="002060"/>
                <w:sz w:val="28"/>
                <w:szCs w:val="28"/>
                <w:lang w:val="en-US"/>
              </w:rPr>
            </w:pPr>
          </w:p>
          <w:p w14:paraId="6BF7C6F3" w14:textId="6C84A984" w:rsidR="009E0AFE" w:rsidRDefault="009E0AFE" w:rsidP="009E0AFE">
            <w:pPr>
              <w:pStyle w:val="ListParagraph"/>
              <w:ind w:left="1080"/>
              <w:rPr>
                <w:b/>
                <w:bCs/>
                <w:color w:val="002060"/>
                <w:lang w:val="en-US"/>
              </w:rPr>
            </w:pPr>
            <w:r w:rsidRPr="009E0AFE">
              <w:rPr>
                <w:b/>
                <w:bCs/>
                <w:noProof/>
                <w:color w:val="002060"/>
                <w:lang w:val="en-US"/>
              </w:rPr>
              <w:drawing>
                <wp:inline distT="0" distB="0" distL="0" distR="0" wp14:anchorId="07369085" wp14:editId="1959D374">
                  <wp:extent cx="3172460" cy="2472690"/>
                  <wp:effectExtent l="0" t="0" r="889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2460" cy="2472690"/>
                          </a:xfrm>
                          <a:prstGeom prst="rect">
                            <a:avLst/>
                          </a:prstGeom>
                          <a:noFill/>
                          <a:ln>
                            <a:noFill/>
                          </a:ln>
                        </pic:spPr>
                      </pic:pic>
                    </a:graphicData>
                  </a:graphic>
                </wp:inline>
              </w:drawing>
            </w:r>
          </w:p>
          <w:p w14:paraId="38682032" w14:textId="6BA0CF37" w:rsidR="009406FE" w:rsidRDefault="009406FE" w:rsidP="009E0AFE">
            <w:pPr>
              <w:pStyle w:val="ListParagraph"/>
              <w:ind w:left="1080"/>
              <w:rPr>
                <w:b/>
                <w:bCs/>
                <w:color w:val="002060"/>
                <w:lang w:val="en-US"/>
              </w:rPr>
            </w:pPr>
          </w:p>
          <w:p w14:paraId="133A5D54" w14:textId="411B2C2B" w:rsidR="009406FE" w:rsidRDefault="009406FE" w:rsidP="009E0AFE">
            <w:pPr>
              <w:pStyle w:val="ListParagraph"/>
              <w:ind w:left="1080"/>
              <w:rPr>
                <w:b/>
                <w:bCs/>
                <w:color w:val="002060"/>
                <w:lang w:val="en-US"/>
              </w:rPr>
            </w:pPr>
          </w:p>
          <w:p w14:paraId="4A7A407E" w14:textId="4F08F791" w:rsidR="009406FE" w:rsidRDefault="009406FE" w:rsidP="009E0AFE">
            <w:pPr>
              <w:pStyle w:val="ListParagraph"/>
              <w:ind w:left="1080"/>
              <w:rPr>
                <w:b/>
                <w:bCs/>
                <w:color w:val="002060"/>
                <w:lang w:val="en-US"/>
              </w:rPr>
            </w:pPr>
          </w:p>
          <w:p w14:paraId="260E4EB1" w14:textId="0DEDAE0D" w:rsidR="009406FE" w:rsidRDefault="009406FE" w:rsidP="009E0AFE">
            <w:pPr>
              <w:pStyle w:val="ListParagraph"/>
              <w:ind w:left="1080"/>
              <w:rPr>
                <w:b/>
                <w:bCs/>
                <w:color w:val="002060"/>
                <w:lang w:val="en-US"/>
              </w:rPr>
            </w:pPr>
          </w:p>
          <w:p w14:paraId="723AE2B7" w14:textId="581876F2" w:rsidR="009406FE" w:rsidRDefault="009406FE" w:rsidP="009E0AFE">
            <w:pPr>
              <w:pStyle w:val="ListParagraph"/>
              <w:ind w:left="1080"/>
              <w:rPr>
                <w:b/>
                <w:bCs/>
                <w:color w:val="002060"/>
                <w:lang w:val="en-US"/>
              </w:rPr>
            </w:pPr>
          </w:p>
          <w:p w14:paraId="3D98147B" w14:textId="0E56821C" w:rsidR="009406FE" w:rsidRDefault="009406FE" w:rsidP="009E0AFE">
            <w:pPr>
              <w:pStyle w:val="ListParagraph"/>
              <w:ind w:left="1080"/>
              <w:rPr>
                <w:b/>
                <w:bCs/>
                <w:color w:val="002060"/>
                <w:lang w:val="en-US"/>
              </w:rPr>
            </w:pPr>
          </w:p>
          <w:p w14:paraId="27CA3454" w14:textId="13465149" w:rsidR="009406FE" w:rsidRDefault="009406FE" w:rsidP="009E0AFE">
            <w:pPr>
              <w:pStyle w:val="ListParagraph"/>
              <w:ind w:left="1080"/>
              <w:rPr>
                <w:b/>
                <w:bCs/>
                <w:color w:val="002060"/>
                <w:lang w:val="en-US"/>
              </w:rPr>
            </w:pPr>
          </w:p>
          <w:p w14:paraId="0BA91E09" w14:textId="71F201CE" w:rsidR="009406FE" w:rsidRDefault="009406FE" w:rsidP="009E0AFE">
            <w:pPr>
              <w:pStyle w:val="ListParagraph"/>
              <w:ind w:left="1080"/>
              <w:rPr>
                <w:b/>
                <w:bCs/>
                <w:color w:val="002060"/>
                <w:lang w:val="en-US"/>
              </w:rPr>
            </w:pPr>
          </w:p>
          <w:p w14:paraId="6C3C2110" w14:textId="59CD4BF0" w:rsidR="009406FE" w:rsidRDefault="009406FE" w:rsidP="009E0AFE">
            <w:pPr>
              <w:pStyle w:val="ListParagraph"/>
              <w:ind w:left="1080"/>
              <w:rPr>
                <w:b/>
                <w:bCs/>
                <w:color w:val="002060"/>
                <w:lang w:val="en-US"/>
              </w:rPr>
            </w:pPr>
          </w:p>
          <w:p w14:paraId="33E70A09" w14:textId="4178B890" w:rsidR="009406FE" w:rsidRDefault="009406FE" w:rsidP="009E0AFE">
            <w:pPr>
              <w:pStyle w:val="ListParagraph"/>
              <w:ind w:left="1080"/>
              <w:rPr>
                <w:b/>
                <w:bCs/>
                <w:color w:val="002060"/>
                <w:lang w:val="en-US"/>
              </w:rPr>
            </w:pPr>
          </w:p>
          <w:p w14:paraId="4F4D361E" w14:textId="6021F384" w:rsidR="009406FE" w:rsidRDefault="009406FE" w:rsidP="009E0AFE">
            <w:pPr>
              <w:pStyle w:val="ListParagraph"/>
              <w:ind w:left="1080"/>
              <w:rPr>
                <w:b/>
                <w:bCs/>
                <w:color w:val="002060"/>
                <w:lang w:val="en-US"/>
              </w:rPr>
            </w:pPr>
          </w:p>
          <w:p w14:paraId="1187E7E5" w14:textId="25D806F9" w:rsidR="009406FE" w:rsidRDefault="009406FE" w:rsidP="009E0AFE">
            <w:pPr>
              <w:pStyle w:val="ListParagraph"/>
              <w:ind w:left="1080"/>
              <w:rPr>
                <w:b/>
                <w:bCs/>
                <w:color w:val="002060"/>
                <w:lang w:val="en-US"/>
              </w:rPr>
            </w:pPr>
          </w:p>
          <w:p w14:paraId="6B903C92" w14:textId="77777777" w:rsidR="009406FE" w:rsidRPr="009E0AFE" w:rsidRDefault="009406FE" w:rsidP="009E0AFE">
            <w:pPr>
              <w:pStyle w:val="ListParagraph"/>
              <w:ind w:left="1080"/>
              <w:rPr>
                <w:b/>
                <w:bCs/>
                <w:color w:val="002060"/>
                <w:lang w:val="en-US"/>
              </w:rPr>
            </w:pPr>
          </w:p>
          <w:p w14:paraId="1B9852CA" w14:textId="0D6FFE16" w:rsidR="009E0AFE" w:rsidRDefault="009E0AFE" w:rsidP="009E0AFE">
            <w:pPr>
              <w:pStyle w:val="ListParagraph"/>
              <w:numPr>
                <w:ilvl w:val="0"/>
                <w:numId w:val="3"/>
              </w:numPr>
              <w:rPr>
                <w:b/>
                <w:bCs/>
                <w:color w:val="002060"/>
                <w:sz w:val="28"/>
                <w:szCs w:val="28"/>
                <w:lang w:val="en-US"/>
              </w:rPr>
            </w:pPr>
            <w:r w:rsidRPr="009406FE">
              <w:rPr>
                <w:b/>
                <w:bCs/>
                <w:color w:val="002060"/>
                <w:sz w:val="28"/>
                <w:szCs w:val="28"/>
                <w:lang w:val="en-US"/>
              </w:rPr>
              <w:t>Register page:</w:t>
            </w:r>
          </w:p>
          <w:p w14:paraId="1C735A00" w14:textId="77777777" w:rsidR="009406FE" w:rsidRPr="009406FE" w:rsidRDefault="009406FE" w:rsidP="009406FE">
            <w:pPr>
              <w:rPr>
                <w:bCs/>
                <w:color w:val="002060"/>
                <w:szCs w:val="28"/>
              </w:rPr>
            </w:pPr>
          </w:p>
          <w:p w14:paraId="3DACC242" w14:textId="61566396" w:rsidR="009E0AFE" w:rsidRPr="009E0AFE" w:rsidRDefault="009E0AFE" w:rsidP="009E0AFE">
            <w:pPr>
              <w:pStyle w:val="ListParagraph"/>
              <w:ind w:left="1080"/>
              <w:rPr>
                <w:b/>
                <w:bCs/>
                <w:color w:val="002060"/>
                <w:lang w:val="en-US"/>
              </w:rPr>
            </w:pPr>
            <w:r w:rsidRPr="009E0AFE">
              <w:rPr>
                <w:b/>
                <w:bCs/>
                <w:noProof/>
                <w:color w:val="002060"/>
                <w:lang w:val="en-US"/>
              </w:rPr>
              <w:drawing>
                <wp:inline distT="0" distB="0" distL="0" distR="0" wp14:anchorId="5352F922" wp14:editId="4777FDF4">
                  <wp:extent cx="3172460" cy="2488565"/>
                  <wp:effectExtent l="0" t="0" r="889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2460" cy="2488565"/>
                          </a:xfrm>
                          <a:prstGeom prst="rect">
                            <a:avLst/>
                          </a:prstGeom>
                          <a:noFill/>
                          <a:ln>
                            <a:noFill/>
                          </a:ln>
                        </pic:spPr>
                      </pic:pic>
                    </a:graphicData>
                  </a:graphic>
                </wp:inline>
              </w:drawing>
            </w:r>
          </w:p>
          <w:p w14:paraId="27A544A1" w14:textId="77777777" w:rsidR="009E0AFE" w:rsidRPr="009E0AFE" w:rsidRDefault="009E0AFE" w:rsidP="009E0AFE">
            <w:pPr>
              <w:pStyle w:val="ListParagraph"/>
              <w:ind w:left="1080"/>
              <w:rPr>
                <w:b/>
                <w:bCs/>
                <w:color w:val="002060"/>
                <w:lang w:val="en-US"/>
              </w:rPr>
            </w:pPr>
          </w:p>
          <w:p w14:paraId="0A46A87D" w14:textId="025EC38D" w:rsidR="009E0AFE" w:rsidRDefault="009E0AFE" w:rsidP="009E0AFE">
            <w:pPr>
              <w:pStyle w:val="ListParagraph"/>
              <w:ind w:left="1080"/>
              <w:rPr>
                <w:b/>
                <w:bCs/>
                <w:color w:val="002060"/>
                <w:lang w:val="en-US"/>
              </w:rPr>
            </w:pPr>
          </w:p>
          <w:p w14:paraId="0880A722" w14:textId="4A986B97" w:rsidR="009406FE" w:rsidRDefault="009406FE" w:rsidP="009E0AFE">
            <w:pPr>
              <w:pStyle w:val="ListParagraph"/>
              <w:ind w:left="1080"/>
              <w:rPr>
                <w:b/>
                <w:bCs/>
                <w:color w:val="002060"/>
                <w:lang w:val="en-US"/>
              </w:rPr>
            </w:pPr>
          </w:p>
          <w:p w14:paraId="54645F14" w14:textId="77777777" w:rsidR="009406FE" w:rsidRPr="009E0AFE" w:rsidRDefault="009406FE" w:rsidP="009E0AFE">
            <w:pPr>
              <w:pStyle w:val="ListParagraph"/>
              <w:ind w:left="1080"/>
              <w:rPr>
                <w:b/>
                <w:bCs/>
                <w:color w:val="002060"/>
                <w:lang w:val="en-US"/>
              </w:rPr>
            </w:pPr>
          </w:p>
          <w:p w14:paraId="53BA6846" w14:textId="2DC058B6" w:rsidR="009E0AFE" w:rsidRDefault="009E0AFE" w:rsidP="009E0AFE">
            <w:pPr>
              <w:pStyle w:val="ListParagraph"/>
              <w:numPr>
                <w:ilvl w:val="0"/>
                <w:numId w:val="1"/>
              </w:numPr>
              <w:rPr>
                <w:b/>
                <w:bCs/>
                <w:color w:val="002060"/>
                <w:sz w:val="36"/>
                <w:szCs w:val="36"/>
                <w:lang w:val="en-US"/>
              </w:rPr>
            </w:pPr>
            <w:r w:rsidRPr="009406FE">
              <w:rPr>
                <w:b/>
                <w:bCs/>
                <w:color w:val="002060"/>
                <w:sz w:val="36"/>
                <w:szCs w:val="36"/>
                <w:lang w:val="en-US"/>
              </w:rPr>
              <w:t>Some java script code:</w:t>
            </w:r>
          </w:p>
          <w:p w14:paraId="47181808" w14:textId="77777777" w:rsidR="009406FE" w:rsidRPr="009406FE" w:rsidRDefault="009406FE" w:rsidP="009406FE">
            <w:pPr>
              <w:pStyle w:val="ListParagraph"/>
              <w:rPr>
                <w:b/>
                <w:bCs/>
                <w:color w:val="002060"/>
                <w:sz w:val="36"/>
                <w:szCs w:val="36"/>
                <w:lang w:val="en-US"/>
              </w:rPr>
            </w:pPr>
          </w:p>
          <w:p w14:paraId="313F2D5B" w14:textId="77777777" w:rsidR="009E0AFE" w:rsidRPr="009406FE" w:rsidRDefault="009E0AFE" w:rsidP="009E0AFE">
            <w:pPr>
              <w:pStyle w:val="ListParagraph"/>
              <w:numPr>
                <w:ilvl w:val="0"/>
                <w:numId w:val="4"/>
              </w:numPr>
              <w:rPr>
                <w:b/>
                <w:bCs/>
                <w:color w:val="002060"/>
                <w:sz w:val="28"/>
                <w:szCs w:val="28"/>
                <w:lang w:val="en-US"/>
              </w:rPr>
            </w:pPr>
            <w:r w:rsidRPr="009406FE">
              <w:rPr>
                <w:b/>
                <w:bCs/>
                <w:color w:val="002060"/>
                <w:sz w:val="28"/>
                <w:szCs w:val="28"/>
                <w:lang w:val="en-US"/>
              </w:rPr>
              <w:t>Swap contents:</w:t>
            </w:r>
          </w:p>
          <w:p w14:paraId="5FBBD36C" w14:textId="16C7A3A8" w:rsidR="009E0AFE" w:rsidRDefault="009E0AFE" w:rsidP="009E0AFE">
            <w:pPr>
              <w:pStyle w:val="ListParagraph"/>
              <w:ind w:left="1080"/>
              <w:rPr>
                <w:b/>
                <w:bCs/>
                <w:color w:val="002060"/>
                <w:sz w:val="28"/>
                <w:szCs w:val="28"/>
                <w:lang w:val="en-US"/>
              </w:rPr>
            </w:pPr>
            <w:r w:rsidRPr="009406FE">
              <w:rPr>
                <w:b/>
                <w:bCs/>
                <w:color w:val="002060"/>
                <w:sz w:val="28"/>
                <w:szCs w:val="28"/>
                <w:lang w:val="en-US"/>
              </w:rPr>
              <w:t xml:space="preserve">(we had used JS to swap between two </w:t>
            </w:r>
            <w:proofErr w:type="spellStart"/>
            <w:r w:rsidRPr="009406FE">
              <w:rPr>
                <w:b/>
                <w:bCs/>
                <w:color w:val="002060"/>
                <w:sz w:val="28"/>
                <w:szCs w:val="28"/>
                <w:lang w:val="en-US"/>
              </w:rPr>
              <w:t>divs</w:t>
            </w:r>
            <w:proofErr w:type="spellEnd"/>
            <w:r w:rsidRPr="009406FE">
              <w:rPr>
                <w:b/>
                <w:bCs/>
                <w:color w:val="002060"/>
                <w:sz w:val="28"/>
                <w:szCs w:val="28"/>
                <w:lang w:val="en-US"/>
              </w:rPr>
              <w:t xml:space="preserve"> that has serval projects)</w:t>
            </w:r>
          </w:p>
          <w:p w14:paraId="03DE2287" w14:textId="7BDF34E2" w:rsidR="00C37680" w:rsidRDefault="00C37680" w:rsidP="009E0AFE">
            <w:pPr>
              <w:pStyle w:val="ListParagraph"/>
              <w:ind w:left="1080"/>
              <w:rPr>
                <w:b/>
                <w:bCs/>
                <w:color w:val="002060"/>
                <w:sz w:val="28"/>
                <w:szCs w:val="28"/>
                <w:lang w:val="en-US"/>
              </w:rPr>
            </w:pPr>
          </w:p>
          <w:p w14:paraId="3CFCC9DF" w14:textId="77777777" w:rsidR="00C37680" w:rsidRPr="009406FE" w:rsidRDefault="00C37680" w:rsidP="009E0AFE">
            <w:pPr>
              <w:pStyle w:val="ListParagraph"/>
              <w:ind w:left="1080"/>
              <w:rPr>
                <w:b/>
                <w:bCs/>
                <w:color w:val="002060"/>
                <w:sz w:val="28"/>
                <w:szCs w:val="28"/>
                <w:lang w:val="en-US"/>
              </w:rPr>
            </w:pPr>
          </w:p>
          <w:p w14:paraId="43AACE7F" w14:textId="48D94EF2" w:rsidR="009E0AFE" w:rsidRDefault="009E0AFE" w:rsidP="009E0AFE">
            <w:pPr>
              <w:pStyle w:val="ListParagraph"/>
              <w:ind w:left="1080"/>
              <w:rPr>
                <w:b/>
                <w:bCs/>
                <w:color w:val="002060"/>
                <w:lang w:val="en-US"/>
              </w:rPr>
            </w:pPr>
            <w:r w:rsidRPr="009E0AFE">
              <w:rPr>
                <w:b/>
                <w:bCs/>
                <w:color w:val="002060"/>
                <w:lang w:val="en-US"/>
              </w:rPr>
              <w:t xml:space="preserve"> </w:t>
            </w:r>
            <w:r w:rsidRPr="009E0AFE">
              <w:rPr>
                <w:b/>
                <w:bCs/>
                <w:noProof/>
                <w:color w:val="002060"/>
                <w:lang w:val="en-US"/>
              </w:rPr>
              <w:drawing>
                <wp:inline distT="0" distB="0" distL="0" distR="0" wp14:anchorId="312C7DBF" wp14:editId="60AD8A9E">
                  <wp:extent cx="3546475" cy="2353310"/>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6475" cy="2353310"/>
                          </a:xfrm>
                          <a:prstGeom prst="rect">
                            <a:avLst/>
                          </a:prstGeom>
                          <a:noFill/>
                          <a:ln>
                            <a:noFill/>
                          </a:ln>
                        </pic:spPr>
                      </pic:pic>
                    </a:graphicData>
                  </a:graphic>
                </wp:inline>
              </w:drawing>
            </w:r>
          </w:p>
          <w:p w14:paraId="53B67912" w14:textId="1A4F9B9B" w:rsidR="00C37680" w:rsidRDefault="00C37680" w:rsidP="009E0AFE">
            <w:pPr>
              <w:pStyle w:val="ListParagraph"/>
              <w:ind w:left="1080"/>
              <w:rPr>
                <w:b/>
                <w:bCs/>
                <w:color w:val="002060"/>
                <w:lang w:val="en-US"/>
              </w:rPr>
            </w:pPr>
          </w:p>
          <w:p w14:paraId="7B114AA5" w14:textId="616984C4" w:rsidR="00C37680" w:rsidRDefault="00C37680" w:rsidP="009E0AFE">
            <w:pPr>
              <w:pStyle w:val="ListParagraph"/>
              <w:ind w:left="1080"/>
              <w:rPr>
                <w:b/>
                <w:bCs/>
                <w:color w:val="002060"/>
                <w:lang w:val="en-US"/>
              </w:rPr>
            </w:pPr>
          </w:p>
          <w:p w14:paraId="2817318A" w14:textId="1CD448E9" w:rsidR="00C37680" w:rsidRDefault="00C37680" w:rsidP="009E0AFE">
            <w:pPr>
              <w:pStyle w:val="ListParagraph"/>
              <w:ind w:left="1080"/>
              <w:rPr>
                <w:b/>
                <w:bCs/>
                <w:color w:val="002060"/>
                <w:lang w:val="en-US"/>
              </w:rPr>
            </w:pPr>
          </w:p>
          <w:p w14:paraId="16FDDAF4" w14:textId="23C580FC" w:rsidR="00C37680" w:rsidRDefault="00C37680" w:rsidP="009E0AFE">
            <w:pPr>
              <w:pStyle w:val="ListParagraph"/>
              <w:ind w:left="1080"/>
              <w:rPr>
                <w:b/>
                <w:bCs/>
                <w:color w:val="002060"/>
                <w:lang w:val="en-US"/>
              </w:rPr>
            </w:pPr>
          </w:p>
          <w:p w14:paraId="6AF1FBD1" w14:textId="77777777" w:rsidR="00C37680" w:rsidRPr="009E0AFE" w:rsidRDefault="00C37680" w:rsidP="009E0AFE">
            <w:pPr>
              <w:pStyle w:val="ListParagraph"/>
              <w:ind w:left="1080"/>
              <w:rPr>
                <w:b/>
                <w:bCs/>
                <w:color w:val="002060"/>
                <w:lang w:val="en-US"/>
              </w:rPr>
            </w:pPr>
          </w:p>
          <w:p w14:paraId="0AC0A612" w14:textId="60566A93" w:rsidR="009E0AFE" w:rsidRDefault="009E0AFE" w:rsidP="009E0AFE">
            <w:pPr>
              <w:pStyle w:val="ListParagraph"/>
              <w:ind w:left="1080"/>
              <w:rPr>
                <w:b/>
                <w:bCs/>
                <w:color w:val="002060"/>
                <w:sz w:val="28"/>
                <w:szCs w:val="28"/>
                <w:lang w:val="en-US"/>
              </w:rPr>
            </w:pPr>
            <w:r w:rsidRPr="00C37680">
              <w:rPr>
                <w:b/>
                <w:bCs/>
                <w:color w:val="002060"/>
                <w:sz w:val="28"/>
                <w:szCs w:val="28"/>
                <w:lang w:val="en-US"/>
              </w:rPr>
              <w:t>First content:</w:t>
            </w:r>
          </w:p>
          <w:p w14:paraId="6E4367BC" w14:textId="2AEF8B70" w:rsidR="00C37680" w:rsidRDefault="00C37680" w:rsidP="009E0AFE">
            <w:pPr>
              <w:pStyle w:val="ListParagraph"/>
              <w:ind w:left="1080"/>
              <w:rPr>
                <w:b/>
                <w:bCs/>
                <w:color w:val="002060"/>
                <w:sz w:val="28"/>
                <w:szCs w:val="28"/>
                <w:lang w:val="en-US"/>
              </w:rPr>
            </w:pPr>
          </w:p>
          <w:p w14:paraId="42C51025" w14:textId="77777777" w:rsidR="00C37680" w:rsidRPr="00C37680" w:rsidRDefault="00C37680" w:rsidP="009E0AFE">
            <w:pPr>
              <w:pStyle w:val="ListParagraph"/>
              <w:ind w:left="1080"/>
              <w:rPr>
                <w:b/>
                <w:bCs/>
                <w:color w:val="002060"/>
                <w:sz w:val="28"/>
                <w:szCs w:val="28"/>
                <w:lang w:val="en-US"/>
              </w:rPr>
            </w:pPr>
          </w:p>
          <w:p w14:paraId="1BAFC267" w14:textId="5E3EE4EB" w:rsidR="009E0AFE" w:rsidRDefault="009E0AFE" w:rsidP="009E0AFE">
            <w:pPr>
              <w:pStyle w:val="ListParagraph"/>
              <w:ind w:left="1080"/>
              <w:rPr>
                <w:b/>
                <w:bCs/>
                <w:color w:val="002060"/>
                <w:lang w:val="en-US"/>
              </w:rPr>
            </w:pPr>
            <w:r w:rsidRPr="009E0AFE">
              <w:rPr>
                <w:b/>
                <w:bCs/>
                <w:noProof/>
                <w:color w:val="002060"/>
                <w:lang w:val="en-US"/>
              </w:rPr>
              <w:drawing>
                <wp:inline distT="0" distB="0" distL="0" distR="0" wp14:anchorId="12E0CD8C" wp14:editId="6549E6A8">
                  <wp:extent cx="2711395" cy="3006429"/>
                  <wp:effectExtent l="0" t="0" r="0" b="381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6400" cy="3067419"/>
                          </a:xfrm>
                          <a:prstGeom prst="rect">
                            <a:avLst/>
                          </a:prstGeom>
                          <a:noFill/>
                          <a:ln>
                            <a:noFill/>
                          </a:ln>
                        </pic:spPr>
                      </pic:pic>
                    </a:graphicData>
                  </a:graphic>
                </wp:inline>
              </w:drawing>
            </w:r>
          </w:p>
          <w:p w14:paraId="2DE0F28C" w14:textId="77777777" w:rsidR="00062D69" w:rsidRPr="009E0AFE" w:rsidRDefault="00062D69" w:rsidP="009E0AFE">
            <w:pPr>
              <w:pStyle w:val="ListParagraph"/>
              <w:ind w:left="1080"/>
              <w:rPr>
                <w:b/>
                <w:bCs/>
                <w:color w:val="002060"/>
                <w:lang w:val="en-US"/>
              </w:rPr>
            </w:pPr>
          </w:p>
          <w:p w14:paraId="40C1B64B" w14:textId="77777777" w:rsidR="009E0AFE" w:rsidRPr="00062D69" w:rsidRDefault="009E0AFE" w:rsidP="009E0AFE">
            <w:pPr>
              <w:pStyle w:val="ListParagraph"/>
              <w:ind w:left="1080"/>
              <w:rPr>
                <w:b/>
                <w:bCs/>
                <w:color w:val="002060"/>
                <w:sz w:val="28"/>
                <w:szCs w:val="28"/>
                <w:lang w:val="en-US"/>
              </w:rPr>
            </w:pPr>
          </w:p>
          <w:p w14:paraId="627B4305" w14:textId="3B0AC400" w:rsidR="009E0AFE" w:rsidRDefault="009E0AFE" w:rsidP="009E0AFE">
            <w:pPr>
              <w:pStyle w:val="ListParagraph"/>
              <w:ind w:left="1080"/>
              <w:rPr>
                <w:b/>
                <w:bCs/>
                <w:color w:val="002060"/>
                <w:sz w:val="28"/>
                <w:szCs w:val="28"/>
                <w:lang w:val="en-US"/>
              </w:rPr>
            </w:pPr>
            <w:r w:rsidRPr="00062D69">
              <w:rPr>
                <w:b/>
                <w:bCs/>
                <w:color w:val="002060"/>
                <w:sz w:val="28"/>
                <w:szCs w:val="28"/>
                <w:lang w:val="en-US"/>
              </w:rPr>
              <w:t xml:space="preserve">Swapped </w:t>
            </w:r>
            <w:proofErr w:type="gramStart"/>
            <w:r w:rsidRPr="00062D69">
              <w:rPr>
                <w:b/>
                <w:bCs/>
                <w:color w:val="002060"/>
                <w:sz w:val="28"/>
                <w:szCs w:val="28"/>
                <w:lang w:val="en-US"/>
              </w:rPr>
              <w:t>content :</w:t>
            </w:r>
            <w:proofErr w:type="gramEnd"/>
          </w:p>
          <w:p w14:paraId="270DFA0F" w14:textId="77777777" w:rsidR="00062D69" w:rsidRPr="00062D69" w:rsidRDefault="00062D69" w:rsidP="009E0AFE">
            <w:pPr>
              <w:pStyle w:val="ListParagraph"/>
              <w:ind w:left="1080"/>
              <w:rPr>
                <w:b/>
                <w:bCs/>
                <w:color w:val="002060"/>
                <w:sz w:val="28"/>
                <w:szCs w:val="28"/>
                <w:lang w:val="en-US"/>
              </w:rPr>
            </w:pPr>
          </w:p>
          <w:p w14:paraId="2DC7069C" w14:textId="6E76BC25" w:rsidR="009E0AFE" w:rsidRPr="009E0AFE" w:rsidRDefault="009E0AFE" w:rsidP="009E0AFE">
            <w:pPr>
              <w:pStyle w:val="ListParagraph"/>
              <w:ind w:left="1080"/>
              <w:rPr>
                <w:b/>
                <w:bCs/>
                <w:color w:val="002060"/>
                <w:lang w:val="en-US"/>
              </w:rPr>
            </w:pPr>
            <w:r w:rsidRPr="009E0AFE">
              <w:rPr>
                <w:b/>
                <w:bCs/>
                <w:noProof/>
                <w:color w:val="002060"/>
                <w:lang w:val="en-US"/>
              </w:rPr>
              <w:drawing>
                <wp:inline distT="0" distB="0" distL="0" distR="0" wp14:anchorId="553A406F" wp14:editId="1FCA9D8C">
                  <wp:extent cx="2663687" cy="3086100"/>
                  <wp:effectExtent l="0" t="0" r="381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451" cy="3134487"/>
                          </a:xfrm>
                          <a:prstGeom prst="rect">
                            <a:avLst/>
                          </a:prstGeom>
                          <a:noFill/>
                          <a:ln>
                            <a:noFill/>
                          </a:ln>
                        </pic:spPr>
                      </pic:pic>
                    </a:graphicData>
                  </a:graphic>
                </wp:inline>
              </w:drawing>
            </w:r>
          </w:p>
          <w:p w14:paraId="475568CF" w14:textId="77777777" w:rsidR="009E0AFE" w:rsidRPr="009E0AFE" w:rsidRDefault="009E0AFE" w:rsidP="009E0AFE">
            <w:pPr>
              <w:pStyle w:val="ListParagraph"/>
              <w:ind w:left="1080"/>
              <w:rPr>
                <w:b/>
                <w:bCs/>
                <w:color w:val="002060"/>
                <w:lang w:val="en-US"/>
              </w:rPr>
            </w:pPr>
          </w:p>
          <w:p w14:paraId="32A2BABF" w14:textId="77777777" w:rsidR="009E0AFE" w:rsidRPr="009E0AFE" w:rsidRDefault="009E0AFE" w:rsidP="009E0AFE">
            <w:pPr>
              <w:pStyle w:val="ListParagraph"/>
              <w:ind w:left="1080"/>
              <w:rPr>
                <w:b/>
                <w:bCs/>
                <w:color w:val="002060"/>
                <w:lang w:val="en-US"/>
              </w:rPr>
            </w:pPr>
          </w:p>
          <w:p w14:paraId="27E2FA4B" w14:textId="434C0120" w:rsidR="009E0AFE" w:rsidRPr="009E0AFE" w:rsidRDefault="009E0AFE" w:rsidP="009E0AFE">
            <w:pPr>
              <w:pStyle w:val="ListParagraph"/>
              <w:ind w:left="1080"/>
              <w:rPr>
                <w:b/>
                <w:bCs/>
                <w:color w:val="002060"/>
                <w:lang w:val="en-US"/>
              </w:rPr>
            </w:pPr>
          </w:p>
          <w:p w14:paraId="49A8DEF8" w14:textId="77777777" w:rsidR="009E0AFE" w:rsidRPr="00C37680" w:rsidRDefault="009E0AFE" w:rsidP="009E0AFE">
            <w:pPr>
              <w:rPr>
                <w:color w:val="002060"/>
                <w:sz w:val="36"/>
                <w:szCs w:val="36"/>
                <w:u w:val="single"/>
              </w:rPr>
            </w:pPr>
            <w:r w:rsidRPr="00C37680">
              <w:rPr>
                <w:color w:val="002060"/>
                <w:sz w:val="36"/>
                <w:szCs w:val="36"/>
                <w:u w:val="single"/>
              </w:rPr>
              <w:lastRenderedPageBreak/>
              <w:t>Wireframe:</w:t>
            </w:r>
          </w:p>
          <w:p w14:paraId="6E7EB41F" w14:textId="77777777" w:rsidR="009E0AFE" w:rsidRDefault="009E0AFE" w:rsidP="009E0AFE">
            <w:pPr>
              <w:rPr>
                <w:b w:val="0"/>
                <w:bCs/>
                <w:sz w:val="36"/>
                <w:szCs w:val="36"/>
                <w:u w:val="single"/>
              </w:rPr>
            </w:pPr>
          </w:p>
          <w:p w14:paraId="0DD0F5E9" w14:textId="0DB97434" w:rsidR="009E0AFE" w:rsidRDefault="009E0AFE" w:rsidP="009E0AFE">
            <w:pPr>
              <w:pStyle w:val="ListParagraph"/>
              <w:ind w:left="1080"/>
              <w:rPr>
                <w:b/>
                <w:bCs/>
                <w:lang w:val="en-US"/>
              </w:rPr>
            </w:pPr>
            <w:r>
              <w:rPr>
                <w:b/>
                <w:bCs/>
                <w:noProof/>
                <w:lang w:val="en-US"/>
              </w:rPr>
              <w:drawing>
                <wp:inline distT="0" distB="0" distL="0" distR="0" wp14:anchorId="36C6D497" wp14:editId="3018A304">
                  <wp:extent cx="4842344" cy="6512851"/>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t="46738" r="-288" b="33080"/>
                          <a:stretch>
                            <a:fillRect/>
                          </a:stretch>
                        </pic:blipFill>
                        <pic:spPr bwMode="auto">
                          <a:xfrm>
                            <a:off x="0" y="0"/>
                            <a:ext cx="4859872" cy="6536425"/>
                          </a:xfrm>
                          <a:prstGeom prst="rect">
                            <a:avLst/>
                          </a:prstGeom>
                          <a:noFill/>
                          <a:ln>
                            <a:noFill/>
                          </a:ln>
                        </pic:spPr>
                      </pic:pic>
                    </a:graphicData>
                  </a:graphic>
                </wp:inline>
              </w:drawing>
            </w:r>
          </w:p>
          <w:p w14:paraId="3347A022" w14:textId="77777777" w:rsidR="00DF027C" w:rsidRDefault="00DF027C" w:rsidP="00DF027C">
            <w:pPr>
              <w:pStyle w:val="Content"/>
              <w:rPr>
                <w:i/>
                <w:sz w:val="36"/>
              </w:rPr>
            </w:pPr>
          </w:p>
        </w:tc>
      </w:tr>
    </w:tbl>
    <w:p w14:paraId="1EF8B271" w14:textId="77777777" w:rsidR="0087605E" w:rsidRPr="00D70D02" w:rsidRDefault="0087605E" w:rsidP="00DF027C"/>
    <w:sectPr w:rsidR="0087605E" w:rsidRPr="00D70D02" w:rsidSect="00DF027C">
      <w:headerReference w:type="default" r:id="rId25"/>
      <w:footerReference w:type="default" r:id="rId2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AB356" w14:textId="77777777" w:rsidR="00324145" w:rsidRDefault="00324145">
      <w:r>
        <w:separator/>
      </w:r>
    </w:p>
    <w:p w14:paraId="010EC1FD" w14:textId="77777777" w:rsidR="00324145" w:rsidRDefault="00324145"/>
  </w:endnote>
  <w:endnote w:type="continuationSeparator" w:id="0">
    <w:p w14:paraId="36276D6D" w14:textId="77777777" w:rsidR="00324145" w:rsidRDefault="00324145">
      <w:r>
        <w:continuationSeparator/>
      </w:r>
    </w:p>
    <w:p w14:paraId="219DBDD6" w14:textId="77777777" w:rsidR="00324145" w:rsidRDefault="003241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184746C9" w14:textId="77777777" w:rsidR="0006607B" w:rsidRDefault="0006607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173406D" w14:textId="77777777" w:rsidR="0006607B" w:rsidRDefault="00066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87CF3" w14:textId="77777777" w:rsidR="00324145" w:rsidRDefault="00324145">
      <w:r>
        <w:separator/>
      </w:r>
    </w:p>
    <w:p w14:paraId="02CE5C09" w14:textId="77777777" w:rsidR="00324145" w:rsidRDefault="00324145"/>
  </w:footnote>
  <w:footnote w:type="continuationSeparator" w:id="0">
    <w:p w14:paraId="35155F0C" w14:textId="77777777" w:rsidR="00324145" w:rsidRDefault="00324145">
      <w:r>
        <w:continuationSeparator/>
      </w:r>
    </w:p>
    <w:p w14:paraId="0FEC236F" w14:textId="77777777" w:rsidR="00324145" w:rsidRDefault="003241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6607B" w14:paraId="22A6A3C1" w14:textId="77777777" w:rsidTr="00D077E9">
      <w:trPr>
        <w:trHeight w:val="978"/>
      </w:trPr>
      <w:tc>
        <w:tcPr>
          <w:tcW w:w="9990" w:type="dxa"/>
          <w:tcBorders>
            <w:top w:val="nil"/>
            <w:left w:val="nil"/>
            <w:bottom w:val="single" w:sz="36" w:space="0" w:color="34ABA2" w:themeColor="accent3"/>
            <w:right w:val="nil"/>
          </w:tcBorders>
        </w:tcPr>
        <w:p w14:paraId="51AE3150" w14:textId="77777777" w:rsidR="0006607B" w:rsidRDefault="0006607B">
          <w:pPr>
            <w:pStyle w:val="Header"/>
          </w:pPr>
        </w:p>
      </w:tc>
    </w:tr>
  </w:tbl>
  <w:p w14:paraId="6DE4E6D9" w14:textId="77777777" w:rsidR="0006607B" w:rsidRDefault="0006607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F1744"/>
    <w:multiLevelType w:val="hybridMultilevel"/>
    <w:tmpl w:val="79B0B102"/>
    <w:lvl w:ilvl="0" w:tplc="2E749CA2">
      <w:start w:val="1"/>
      <w:numFmt w:val="lowerLetter"/>
      <w:lvlText w:val="%1)"/>
      <w:lvlJc w:val="left"/>
      <w:pPr>
        <w:ind w:left="1440" w:hanging="360"/>
      </w:pPr>
      <w:rPr>
        <w:color w:val="00206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2C6A1457"/>
    <w:multiLevelType w:val="hybridMultilevel"/>
    <w:tmpl w:val="12F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DB0A33"/>
    <w:multiLevelType w:val="hybridMultilevel"/>
    <w:tmpl w:val="06B0E19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70D157FF"/>
    <w:multiLevelType w:val="hybridMultilevel"/>
    <w:tmpl w:val="E10C0FFE"/>
    <w:lvl w:ilvl="0" w:tplc="F8963C22">
      <w:start w:val="1"/>
      <w:numFmt w:val="upperLetter"/>
      <w:lvlText w:val="%1."/>
      <w:lvlJc w:val="left"/>
      <w:pPr>
        <w:ind w:left="1080" w:hanging="360"/>
      </w:pPr>
      <w:rPr>
        <w:color w:val="00206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50B"/>
    <w:rsid w:val="00003B22"/>
    <w:rsid w:val="00020AF8"/>
    <w:rsid w:val="0002482E"/>
    <w:rsid w:val="00050324"/>
    <w:rsid w:val="00062D69"/>
    <w:rsid w:val="0006607B"/>
    <w:rsid w:val="000A0150"/>
    <w:rsid w:val="000C3092"/>
    <w:rsid w:val="000E63C9"/>
    <w:rsid w:val="000E6ACE"/>
    <w:rsid w:val="0012033F"/>
    <w:rsid w:val="00130E9D"/>
    <w:rsid w:val="00150A6D"/>
    <w:rsid w:val="00166129"/>
    <w:rsid w:val="00185B35"/>
    <w:rsid w:val="001B5B7A"/>
    <w:rsid w:val="001E3E95"/>
    <w:rsid w:val="001F2BC8"/>
    <w:rsid w:val="001F5F6B"/>
    <w:rsid w:val="00235119"/>
    <w:rsid w:val="00243EBC"/>
    <w:rsid w:val="00246A35"/>
    <w:rsid w:val="00264420"/>
    <w:rsid w:val="00284348"/>
    <w:rsid w:val="002F51F5"/>
    <w:rsid w:val="00312137"/>
    <w:rsid w:val="00324145"/>
    <w:rsid w:val="00330359"/>
    <w:rsid w:val="0033762F"/>
    <w:rsid w:val="00366C7E"/>
    <w:rsid w:val="00384EA3"/>
    <w:rsid w:val="003A39A1"/>
    <w:rsid w:val="003C2191"/>
    <w:rsid w:val="003D3863"/>
    <w:rsid w:val="004110DE"/>
    <w:rsid w:val="0044085A"/>
    <w:rsid w:val="004B21A5"/>
    <w:rsid w:val="004D2FE8"/>
    <w:rsid w:val="005037F0"/>
    <w:rsid w:val="00516A86"/>
    <w:rsid w:val="005275F6"/>
    <w:rsid w:val="00572102"/>
    <w:rsid w:val="005935B8"/>
    <w:rsid w:val="005E1DA7"/>
    <w:rsid w:val="005F1BB0"/>
    <w:rsid w:val="00656C4D"/>
    <w:rsid w:val="00656EF9"/>
    <w:rsid w:val="00694199"/>
    <w:rsid w:val="006D450B"/>
    <w:rsid w:val="006D5EA6"/>
    <w:rsid w:val="006E5716"/>
    <w:rsid w:val="007302B3"/>
    <w:rsid w:val="00730733"/>
    <w:rsid w:val="00730E3A"/>
    <w:rsid w:val="00736AAF"/>
    <w:rsid w:val="00765B2A"/>
    <w:rsid w:val="00783A34"/>
    <w:rsid w:val="00793E4F"/>
    <w:rsid w:val="007C6B52"/>
    <w:rsid w:val="007D16C5"/>
    <w:rsid w:val="00835C0B"/>
    <w:rsid w:val="00844239"/>
    <w:rsid w:val="00862FE4"/>
    <w:rsid w:val="0086389A"/>
    <w:rsid w:val="0087605E"/>
    <w:rsid w:val="008B1FEE"/>
    <w:rsid w:val="00903C32"/>
    <w:rsid w:val="00916B16"/>
    <w:rsid w:val="009173B9"/>
    <w:rsid w:val="009279F1"/>
    <w:rsid w:val="0093335D"/>
    <w:rsid w:val="0093613E"/>
    <w:rsid w:val="009406FE"/>
    <w:rsid w:val="00943026"/>
    <w:rsid w:val="00966B81"/>
    <w:rsid w:val="0098777D"/>
    <w:rsid w:val="00997DCC"/>
    <w:rsid w:val="009C7720"/>
    <w:rsid w:val="009E0AFE"/>
    <w:rsid w:val="009E7117"/>
    <w:rsid w:val="00A057F1"/>
    <w:rsid w:val="00A23AFA"/>
    <w:rsid w:val="00A31B3E"/>
    <w:rsid w:val="00A532F3"/>
    <w:rsid w:val="00A6116A"/>
    <w:rsid w:val="00A8489E"/>
    <w:rsid w:val="00A926F8"/>
    <w:rsid w:val="00AC29F3"/>
    <w:rsid w:val="00B231E5"/>
    <w:rsid w:val="00B36323"/>
    <w:rsid w:val="00B46953"/>
    <w:rsid w:val="00C02B87"/>
    <w:rsid w:val="00C37680"/>
    <w:rsid w:val="00C4086D"/>
    <w:rsid w:val="00CA1896"/>
    <w:rsid w:val="00CB5B28"/>
    <w:rsid w:val="00CF5371"/>
    <w:rsid w:val="00D0323A"/>
    <w:rsid w:val="00D0559F"/>
    <w:rsid w:val="00D077E9"/>
    <w:rsid w:val="00D15982"/>
    <w:rsid w:val="00D42CB7"/>
    <w:rsid w:val="00D5413D"/>
    <w:rsid w:val="00D5566E"/>
    <w:rsid w:val="00D570A9"/>
    <w:rsid w:val="00D70D02"/>
    <w:rsid w:val="00D770C7"/>
    <w:rsid w:val="00D86945"/>
    <w:rsid w:val="00D90290"/>
    <w:rsid w:val="00DD152F"/>
    <w:rsid w:val="00DE213F"/>
    <w:rsid w:val="00DE735C"/>
    <w:rsid w:val="00DF027C"/>
    <w:rsid w:val="00E00A32"/>
    <w:rsid w:val="00E22ACD"/>
    <w:rsid w:val="00E45BA9"/>
    <w:rsid w:val="00E620B0"/>
    <w:rsid w:val="00E81B40"/>
    <w:rsid w:val="00EF555B"/>
    <w:rsid w:val="00F027BB"/>
    <w:rsid w:val="00F11DCF"/>
    <w:rsid w:val="00F162EA"/>
    <w:rsid w:val="00F52D27"/>
    <w:rsid w:val="00F83527"/>
    <w:rsid w:val="00FA310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73D97"/>
  <w15:docId w15:val="{646668FB-C10A-4940-A91D-26DEAFD66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0"/>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11"/>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11"/>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9E0AFE"/>
    <w:pPr>
      <w:spacing w:line="240" w:lineRule="auto"/>
      <w:ind w:left="720"/>
      <w:contextualSpacing/>
    </w:pPr>
    <w:rPr>
      <w:rFonts w:eastAsiaTheme="minorHAnsi"/>
      <w:b w:val="0"/>
      <w:color w:val="auto"/>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853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_0\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2535AF57E6C4CADB31F2D8298C280B0"/>
        <w:category>
          <w:name w:val="General"/>
          <w:gallery w:val="placeholder"/>
        </w:category>
        <w:types>
          <w:type w:val="bbPlcHdr"/>
        </w:types>
        <w:behaviors>
          <w:behavior w:val="content"/>
        </w:behaviors>
        <w:guid w:val="{28B8C42C-7B7B-42AF-8217-C08B046FACD3}"/>
      </w:docPartPr>
      <w:docPartBody>
        <w:p w:rsidR="00C6129F" w:rsidRDefault="00FC3F59">
          <w:pPr>
            <w:pStyle w:val="F2535AF57E6C4CADB31F2D8298C280B0"/>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59"/>
    <w:rsid w:val="00536D57"/>
    <w:rsid w:val="00C6129F"/>
    <w:rsid w:val="00FC3F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C08020B777D43C18D17C21B974D39F4">
    <w:name w:val="FC08020B777D43C18D17C21B974D39F4"/>
  </w:style>
  <w:style w:type="paragraph" w:customStyle="1" w:styleId="F2535AF57E6C4CADB31F2D8298C280B0">
    <w:name w:val="F2535AF57E6C4CADB31F2D8298C280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322</TotalTime>
  <Pages>14</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سلطان عبود</dc:creator>
  <cp:keywords/>
  <cp:lastModifiedBy>Sultan A</cp:lastModifiedBy>
  <cp:revision>19</cp:revision>
  <cp:lastPrinted>2006-08-01T17:47:00Z</cp:lastPrinted>
  <dcterms:created xsi:type="dcterms:W3CDTF">2020-12-07T16:58:00Z</dcterms:created>
  <dcterms:modified xsi:type="dcterms:W3CDTF">2020-12-21T18:34:00Z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